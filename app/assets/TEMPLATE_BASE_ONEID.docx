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7042" w14:textId="77777777" w:rsidR="00C90C9E" w:rsidRPr="008F7396" w:rsidRDefault="001145B0" w:rsidP="60DF0EC8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85904" behindDoc="1" locked="0" layoutInCell="1" allowOverlap="1" wp14:anchorId="2594F060" wp14:editId="5DD65A21">
            <wp:simplePos x="0" y="0"/>
            <wp:positionH relativeFrom="page">
              <wp:posOffset>-200025</wp:posOffset>
            </wp:positionH>
            <wp:positionV relativeFrom="paragraph">
              <wp:posOffset>-1614170</wp:posOffset>
            </wp:positionV>
            <wp:extent cx="7780988" cy="11658600"/>
            <wp:effectExtent l="0" t="0" r="0" b="0"/>
            <wp:wrapNone/>
            <wp:docPr id="1595240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988" cy="1165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D6A39" w14:textId="77777777" w:rsidR="009D7E15" w:rsidRPr="008F7396" w:rsidRDefault="009D7E15" w:rsidP="00D211FC">
      <w:pPr>
        <w:rPr>
          <w:rFonts w:asciiTheme="minorHAnsi" w:hAnsiTheme="minorHAnsi" w:cstheme="minorHAnsi"/>
        </w:rPr>
      </w:pPr>
    </w:p>
    <w:p w14:paraId="4070C2CE" w14:textId="77777777" w:rsidR="009D7E15" w:rsidRPr="008F7396" w:rsidRDefault="0089285C" w:rsidP="00D211FC">
      <w:pPr>
        <w:rPr>
          <w:rFonts w:asciiTheme="minorHAnsi" w:hAnsiTheme="minorHAnsi" w:cstheme="minorHAnsi"/>
        </w:rPr>
      </w:pPr>
      <w:r w:rsidRPr="008F7396">
        <w:rPr>
          <w:rFonts w:asciiTheme="minorHAnsi" w:hAnsiTheme="minorHAnsi" w:cstheme="minorHAnsi"/>
        </w:rPr>
        <w:fldChar w:fldCharType="begin"/>
      </w:r>
      <w:r w:rsidR="009D7E15" w:rsidRPr="008F7396">
        <w:rPr>
          <w:rFonts w:asciiTheme="minorHAnsi" w:hAnsiTheme="minorHAnsi" w:cstheme="minorHAnsi"/>
        </w:rPr>
        <w:instrText xml:space="preserve"> COMMENTS </w:instrText>
      </w:r>
      <w:r w:rsidR="00E369EC" w:rsidRPr="008F7396">
        <w:rPr>
          <w:rFonts w:asciiTheme="minorHAnsi" w:hAnsiTheme="minorHAnsi" w:cstheme="minorHAnsi"/>
        </w:rPr>
        <w:fldChar w:fldCharType="begin"/>
      </w:r>
      <w:r w:rsidR="00E369EC" w:rsidRPr="008F7396">
        <w:rPr>
          <w:rFonts w:asciiTheme="minorHAnsi" w:hAnsiTheme="minorHAnsi" w:cstheme="minorHAnsi"/>
        </w:rPr>
        <w:instrText xml:space="preserve"> STYLEREF NomComment \* MERGEFORMAT </w:instrText>
      </w:r>
      <w:r w:rsidR="00E369EC" w:rsidRPr="008F7396">
        <w:rPr>
          <w:rFonts w:asciiTheme="minorHAnsi" w:hAnsiTheme="minorHAnsi" w:cstheme="minorHAnsi"/>
        </w:rPr>
        <w:fldChar w:fldCharType="end"/>
      </w:r>
      <w:r w:rsidR="009D7E15" w:rsidRPr="008F7396">
        <w:rPr>
          <w:rFonts w:asciiTheme="minorHAnsi" w:hAnsiTheme="minorHAnsi" w:cstheme="minorHAnsi"/>
        </w:rPr>
        <w:instrText xml:space="preserve"> \* MERGEFORMAT </w:instrText>
      </w:r>
      <w:r w:rsidRPr="008F7396">
        <w:rPr>
          <w:rFonts w:asciiTheme="minorHAnsi" w:hAnsiTheme="minorHAnsi" w:cstheme="minorHAnsi"/>
        </w:rPr>
        <w:fldChar w:fldCharType="end"/>
      </w:r>
    </w:p>
    <w:p w14:paraId="40EE3839" w14:textId="77777777" w:rsidR="00F80475" w:rsidRPr="008F7396" w:rsidRDefault="00F80475" w:rsidP="00D211FC">
      <w:pPr>
        <w:rPr>
          <w:rFonts w:asciiTheme="minorHAnsi" w:hAnsiTheme="minorHAnsi" w:cstheme="minorHAnsi"/>
        </w:rPr>
      </w:pPr>
    </w:p>
    <w:p w14:paraId="0DEFB5F5" w14:textId="77777777" w:rsidR="00F80475" w:rsidRPr="00C567F3" w:rsidRDefault="00F80475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402423EA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45828C6B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3C51B87E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261F8886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22C552D9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07082454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5E6667A8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19A37A44" w14:textId="77777777" w:rsidR="00D211FC" w:rsidRDefault="00D211FC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2F963B33" w14:textId="77777777" w:rsidR="00DF7418" w:rsidRPr="00D211FC" w:rsidRDefault="00DF7418" w:rsidP="00D211FC">
      <w:pPr>
        <w:pStyle w:val="En-tte"/>
        <w:tabs>
          <w:tab w:val="clear" w:pos="4536"/>
          <w:tab w:val="clear" w:pos="9072"/>
        </w:tabs>
        <w:ind w:right="990"/>
        <w:rPr>
          <w:rFonts w:asciiTheme="minorHAnsi" w:hAnsiTheme="minorHAnsi" w:cstheme="minorHAnsi"/>
        </w:rPr>
      </w:pPr>
    </w:p>
    <w:p w14:paraId="3169EBB8" w14:textId="77777777" w:rsidR="00D211FC" w:rsidRDefault="00D211FC" w:rsidP="00D211FC">
      <w:pPr>
        <w:pStyle w:val="NomComment"/>
        <w:ind w:left="-142" w:right="425" w:hanging="142"/>
        <w:jc w:val="center"/>
        <w:rPr>
          <w:rFonts w:asciiTheme="minorHAnsi" w:hAnsiTheme="minorHAnsi" w:cstheme="minorHAnsi"/>
          <w:b/>
          <w:sz w:val="44"/>
          <w:szCs w:val="44"/>
        </w:rPr>
      </w:pPr>
    </w:p>
    <w:p w14:paraId="4784C3AA" w14:textId="77777777" w:rsidR="00D211FC" w:rsidRDefault="00D211FC" w:rsidP="00D211FC">
      <w:pPr>
        <w:pStyle w:val="NomComment"/>
        <w:ind w:left="-142" w:right="425" w:hanging="142"/>
        <w:jc w:val="center"/>
        <w:rPr>
          <w:rFonts w:asciiTheme="minorHAnsi" w:hAnsiTheme="minorHAnsi" w:cstheme="minorHAnsi"/>
          <w:b/>
          <w:sz w:val="44"/>
          <w:szCs w:val="44"/>
        </w:rPr>
      </w:pPr>
    </w:p>
    <w:p w14:paraId="4B533815" w14:textId="77777777" w:rsidR="00383AF6" w:rsidRDefault="00383AF6" w:rsidP="00383AF6">
      <w:pPr>
        <w:pStyle w:val="NomComment"/>
        <w:ind w:left="-142" w:right="425" w:hanging="142"/>
        <w:jc w:val="center"/>
        <w:rPr>
          <w:rFonts w:asciiTheme="minorHAnsi" w:hAnsiTheme="minorHAnsi" w:cstheme="minorHAnsi"/>
          <w:b/>
          <w:sz w:val="44"/>
          <w:szCs w:val="44"/>
        </w:rPr>
      </w:pPr>
    </w:p>
    <w:p w14:paraId="529B69F9" w14:textId="77777777" w:rsidR="00383AF6" w:rsidRPr="00C567F3" w:rsidRDefault="00383AF6" w:rsidP="00383AF6">
      <w:pPr>
        <w:rPr>
          <w:rFonts w:asciiTheme="minorHAnsi" w:hAnsiTheme="minorHAnsi" w:cstheme="minorHAnsi"/>
        </w:rPr>
      </w:pPr>
    </w:p>
    <w:p w14:paraId="2F3D6853" w14:textId="77777777" w:rsidR="00383AF6" w:rsidRPr="00C567F3" w:rsidRDefault="00383AF6" w:rsidP="00383AF6">
      <w:pPr>
        <w:pStyle w:val="NomVersion"/>
        <w:ind w:left="-142" w:right="708"/>
        <w:jc w:val="center"/>
        <w:rPr>
          <w:rFonts w:asciiTheme="minorHAnsi" w:hAnsiTheme="minorHAnsi" w:cstheme="minorHAnsi"/>
        </w:rPr>
      </w:pPr>
    </w:p>
    <w:p w14:paraId="61D7FD16" w14:textId="77777777" w:rsidR="00383AF6" w:rsidRPr="00C567F3" w:rsidRDefault="00383AF6" w:rsidP="00383AF6">
      <w:pPr>
        <w:ind w:left="-1418"/>
        <w:rPr>
          <w:rFonts w:asciiTheme="minorHAnsi" w:hAnsiTheme="minorHAnsi" w:cstheme="minorHAnsi"/>
        </w:rPr>
      </w:pPr>
    </w:p>
    <w:p w14:paraId="36151307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6187CBCF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31A29CFE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466D791D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70CC3A41" w14:textId="77777777" w:rsidR="00383AF6" w:rsidRPr="00C567F3" w:rsidRDefault="00D747B7" w:rsidP="00383AF6">
      <w:pPr>
        <w:ind w:left="-1418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81808" behindDoc="0" locked="0" layoutInCell="1" allowOverlap="1" wp14:anchorId="034C9A3B" wp14:editId="2CC56EAD">
                <wp:simplePos x="0" y="0"/>
                <wp:positionH relativeFrom="column">
                  <wp:posOffset>-545465</wp:posOffset>
                </wp:positionH>
                <wp:positionV relativeFrom="paragraph">
                  <wp:posOffset>268861</wp:posOffset>
                </wp:positionV>
                <wp:extent cx="6863080" cy="2276477"/>
                <wp:effectExtent l="0" t="0" r="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080" cy="2276477"/>
                          <a:chOff x="0" y="0"/>
                          <a:chExt cx="6863080" cy="2276477"/>
                        </a:xfrm>
                      </wpg:grpSpPr>
                      <wps:wsp>
                        <wps:cNvPr id="4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2535" y="1377537"/>
                            <a:ext cx="343662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2464C" w14:textId="77777777" w:rsidR="00DA5F6B" w:rsidRPr="00DC3DF2" w:rsidRDefault="00AE303B" w:rsidP="00DA5F6B">
                              <w:pPr>
                                <w:jc w:val="center"/>
                                <w:rPr>
                                  <w:rFonts w:ascii="Roboto" w:hAnsi="Roboto" w:cs="Assistant"/>
                                  <w:color w:val="1F497D" w:themeColor="text2"/>
                                  <w:spacing w:val="20"/>
                                  <w:sz w:val="40"/>
                                  <w:szCs w:val="40"/>
                                  <w:lang w:val="it-IT"/>
                                </w:rPr>
                              </w:pPr>
                              <w:proofErr w:type="spellStart"/>
                              <w:r w:rsidRPr="00DC3DF2">
                                <w:rPr>
                                  <w:rFonts w:ascii="Roboto" w:hAnsi="Roboto" w:cs="Assistant"/>
                                  <w:color w:val="1F497D" w:themeColor="text2"/>
                                  <w:spacing w:val="20"/>
                                  <w:sz w:val="40"/>
                                  <w:szCs w:val="40"/>
                                  <w:lang w:val="it-IT"/>
                                </w:rPr>
                                <w:t>Type</w:t>
                              </w:r>
                              <w:proofErr w:type="spellEnd"/>
                              <w:r w:rsidRPr="00DC3DF2">
                                <w:rPr>
                                  <w:rFonts w:ascii="Roboto" w:hAnsi="Roboto" w:cs="Assistant"/>
                                  <w:color w:val="1F497D" w:themeColor="text2"/>
                                  <w:spacing w:val="20"/>
                                  <w:sz w:val="40"/>
                                  <w:szCs w:val="40"/>
                                  <w:lang w:val="it-IT"/>
                                </w:rPr>
                                <w:t xml:space="preserve"> de doc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" name="Connecteur droit 44"/>
                        <wps:cNvCnPr/>
                        <wps:spPr>
                          <a:xfrm>
                            <a:off x="807522" y="1246909"/>
                            <a:ext cx="44049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78" y="759726"/>
                            <a:ext cx="4381499" cy="599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CFEB3" w14:textId="77777777" w:rsidR="00DA5F6B" w:rsidRPr="00DC3DF2" w:rsidRDefault="00983E39" w:rsidP="00DA5F6B">
                              <w:pPr>
                                <w:pStyle w:val="NomComment"/>
                                <w:ind w:left="-142" w:right="425" w:hanging="142"/>
                                <w:jc w:val="center"/>
                                <w:rPr>
                                  <w:rFonts w:cs="Assistant"/>
                                  <w:bCs/>
                                  <w:color w:val="1F497D" w:themeColor="text2"/>
                                  <w:sz w:val="40"/>
                                  <w:szCs w:val="40"/>
                                </w:rPr>
                              </w:pPr>
                              <w:r w:rsidRPr="00DC3DF2">
                                <w:rPr>
                                  <w:rFonts w:cs="Assistant"/>
                                  <w:bCs/>
                                  <w:color w:val="1F497D" w:themeColor="text2"/>
                                  <w:sz w:val="40"/>
                                  <w:szCs w:val="40"/>
                                </w:rPr>
                                <w:t>Sous-titre</w:t>
                              </w:r>
                              <w:r w:rsidR="00AE303B" w:rsidRPr="00DC3DF2">
                                <w:rPr>
                                  <w:rFonts w:cs="Assistant"/>
                                  <w:bCs/>
                                  <w:color w:val="1F497D" w:themeColor="text2"/>
                                  <w:sz w:val="40"/>
                                  <w:szCs w:val="40"/>
                                </w:rPr>
                                <w:t xml:space="preserve"> document</w:t>
                              </w:r>
                            </w:p>
                            <w:p w14:paraId="4C83FEB4" w14:textId="77777777" w:rsidR="00DA5F6B" w:rsidRPr="00DA5F6B" w:rsidRDefault="00DA5F6B">
                              <w:pPr>
                                <w:rPr>
                                  <w:sz w:val="20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1329" y="1840233"/>
                            <a:ext cx="2304414" cy="436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D65DC6" w14:textId="77777777" w:rsidR="00AE303B" w:rsidRPr="00DC3DF2" w:rsidRDefault="00DA5F6B" w:rsidP="00DA5F6B">
                              <w:pPr>
                                <w:jc w:val="right"/>
                                <w:rPr>
                                  <w:rFonts w:ascii="Roboto" w:hAnsi="Roboto"/>
                                  <w:color w:val="1F497D" w:themeColor="text2"/>
                                </w:rPr>
                              </w:pPr>
                              <w:r w:rsidRPr="00DC3DF2">
                                <w:rPr>
                                  <w:rFonts w:ascii="Roboto" w:hAnsi="Roboto"/>
                                  <w:color w:val="1F497D" w:themeColor="text2"/>
                                </w:rPr>
                                <w:t xml:space="preserve">Version </w:t>
                              </w:r>
                            </w:p>
                            <w:p w14:paraId="76D853DC" w14:textId="77777777" w:rsidR="00DA5F6B" w:rsidRPr="00DC3DF2" w:rsidRDefault="00AE303B" w:rsidP="00DA5F6B">
                              <w:pPr>
                                <w:jc w:val="right"/>
                                <w:rPr>
                                  <w:rFonts w:ascii="Roboto" w:hAnsi="Roboto"/>
                                  <w:color w:val="1F497D" w:themeColor="text2"/>
                                </w:rPr>
                              </w:pPr>
                              <w:r w:rsidRPr="00DC3DF2">
                                <w:rPr>
                                  <w:rFonts w:ascii="Roboto" w:hAnsi="Roboto"/>
                                  <w:color w:val="1F497D" w:themeColor="text2"/>
                                </w:rPr>
                                <w:t>Mois année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0" y="0"/>
                            <a:ext cx="6863080" cy="759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Roboto" w:hAnsi="Roboto" w:cstheme="minorHAnsi"/>
                                  <w:noProof/>
                                  <w:color w:val="1F497D" w:themeColor="text2"/>
                                  <w:sz w:val="72"/>
                                  <w:szCs w:val="72"/>
                                </w:rPr>
                                <w:alias w:val="Titre "/>
                                <w:tag w:val=""/>
                                <w:id w:val="1774596889"/>
                                <w:placeholder>
                                  <w:docPart w:val="F701BDF7854B4EB0A6098E1AD9232DFE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4083D710" w14:textId="77777777" w:rsidR="00D747B7" w:rsidRPr="00DC3DF2" w:rsidRDefault="0064422D" w:rsidP="00AE303B">
                                  <w:pPr>
                                    <w:ind w:left="-1418"/>
                                    <w:jc w:val="center"/>
                                    <w:rPr>
                                      <w:color w:val="1F497D" w:themeColor="text2"/>
                                    </w:rPr>
                                  </w:pPr>
                                  <w:r>
                                    <w:rPr>
                                      <w:rFonts w:ascii="Roboto" w:hAnsi="Roboto" w:cstheme="minorHAnsi"/>
                                      <w:noProof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>Titre principal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C9A3B" id="Groupe 4" o:spid="_x0000_s1026" style="position:absolute;left:0;text-align:left;margin-left:-42.95pt;margin-top:21.15pt;width:540.4pt;height:179.25pt;z-index:251681808" coordsize="68630,22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2825;top:13775;width:34366;height:4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09F2464C" w14:textId="77777777" w:rsidR="00DA5F6B" w:rsidRPr="00DC3DF2" w:rsidRDefault="00AE303B" w:rsidP="00DA5F6B">
                        <w:pPr>
                          <w:jc w:val="center"/>
                          <w:rPr>
                            <w:rFonts w:ascii="Roboto" w:hAnsi="Roboto" w:cs="Assistant"/>
                            <w:color w:val="1F497D" w:themeColor="text2"/>
                            <w:spacing w:val="20"/>
                            <w:sz w:val="40"/>
                            <w:szCs w:val="40"/>
                            <w:lang w:val="it-IT"/>
                          </w:rPr>
                        </w:pPr>
                        <w:proofErr w:type="spellStart"/>
                        <w:r w:rsidRPr="00DC3DF2">
                          <w:rPr>
                            <w:rFonts w:ascii="Roboto" w:hAnsi="Roboto" w:cs="Assistant"/>
                            <w:color w:val="1F497D" w:themeColor="text2"/>
                            <w:spacing w:val="20"/>
                            <w:sz w:val="40"/>
                            <w:szCs w:val="40"/>
                            <w:lang w:val="it-IT"/>
                          </w:rPr>
                          <w:t>Type</w:t>
                        </w:r>
                        <w:proofErr w:type="spellEnd"/>
                        <w:r w:rsidRPr="00DC3DF2">
                          <w:rPr>
                            <w:rFonts w:ascii="Roboto" w:hAnsi="Roboto" w:cs="Assistant"/>
                            <w:color w:val="1F497D" w:themeColor="text2"/>
                            <w:spacing w:val="20"/>
                            <w:sz w:val="40"/>
                            <w:szCs w:val="40"/>
                            <w:lang w:val="it-IT"/>
                          </w:rPr>
                          <w:t xml:space="preserve"> de doc</w:t>
                        </w:r>
                      </w:p>
                    </w:txbxContent>
                  </v:textbox>
                </v:shape>
                <v:line id="Connecteur droit 44" o:spid="_x0000_s1028" style="position:absolute;visibility:visible;mso-wrap-style:square" from="8075,12469" to="52125,12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" strokecolor="#4579b8 [3044]"/>
                <v:shape id="_x0000_s1029" type="#_x0000_t202" style="position:absolute;left:10212;top:7597;width:43815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6BBCFEB3" w14:textId="77777777" w:rsidR="00DA5F6B" w:rsidRPr="00DC3DF2" w:rsidRDefault="00983E39" w:rsidP="00DA5F6B">
                        <w:pPr>
                          <w:pStyle w:val="NomComment"/>
                          <w:ind w:left="-142" w:right="425" w:hanging="142"/>
                          <w:jc w:val="center"/>
                          <w:rPr>
                            <w:rFonts w:cs="Assistant"/>
                            <w:bCs/>
                            <w:color w:val="1F497D" w:themeColor="text2"/>
                            <w:sz w:val="40"/>
                            <w:szCs w:val="40"/>
                          </w:rPr>
                        </w:pPr>
                        <w:r w:rsidRPr="00DC3DF2">
                          <w:rPr>
                            <w:rFonts w:cs="Assistant"/>
                            <w:bCs/>
                            <w:color w:val="1F497D" w:themeColor="text2"/>
                            <w:sz w:val="40"/>
                            <w:szCs w:val="40"/>
                          </w:rPr>
                          <w:t>Sous-titre</w:t>
                        </w:r>
                        <w:r w:rsidR="00AE303B" w:rsidRPr="00DC3DF2">
                          <w:rPr>
                            <w:rFonts w:cs="Assistant"/>
                            <w:bCs/>
                            <w:color w:val="1F497D" w:themeColor="text2"/>
                            <w:sz w:val="40"/>
                            <w:szCs w:val="40"/>
                          </w:rPr>
                          <w:t xml:space="preserve"> document</w:t>
                        </w:r>
                      </w:p>
                      <w:p w14:paraId="4C83FEB4" w14:textId="77777777" w:rsidR="00DA5F6B" w:rsidRPr="00DA5F6B" w:rsidRDefault="00DA5F6B">
                        <w:pPr>
                          <w:rPr>
                            <w:sz w:val="20"/>
                            <w:szCs w:val="18"/>
                          </w:rPr>
                        </w:pPr>
                      </w:p>
                    </w:txbxContent>
                  </v:textbox>
                </v:shape>
                <v:shape id="_x0000_s1030" type="#_x0000_t202" style="position:absolute;left:29213;top:18402;width:23044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6CD65DC6" w14:textId="77777777" w:rsidR="00AE303B" w:rsidRPr="00DC3DF2" w:rsidRDefault="00DA5F6B" w:rsidP="00DA5F6B">
                        <w:pPr>
                          <w:jc w:val="right"/>
                          <w:rPr>
                            <w:rFonts w:ascii="Roboto" w:hAnsi="Roboto"/>
                            <w:color w:val="1F497D" w:themeColor="text2"/>
                          </w:rPr>
                        </w:pPr>
                        <w:r w:rsidRPr="00DC3DF2">
                          <w:rPr>
                            <w:rFonts w:ascii="Roboto" w:hAnsi="Roboto"/>
                            <w:color w:val="1F497D" w:themeColor="text2"/>
                          </w:rPr>
                          <w:t xml:space="preserve">Version </w:t>
                        </w:r>
                      </w:p>
                      <w:p w14:paraId="76D853DC" w14:textId="77777777" w:rsidR="00DA5F6B" w:rsidRPr="00DC3DF2" w:rsidRDefault="00AE303B" w:rsidP="00DA5F6B">
                        <w:pPr>
                          <w:jc w:val="right"/>
                          <w:rPr>
                            <w:rFonts w:ascii="Roboto" w:hAnsi="Roboto"/>
                            <w:color w:val="1F497D" w:themeColor="text2"/>
                          </w:rPr>
                        </w:pPr>
                        <w:r w:rsidRPr="00DC3DF2">
                          <w:rPr>
                            <w:rFonts w:ascii="Roboto" w:hAnsi="Roboto"/>
                            <w:color w:val="1F497D" w:themeColor="text2"/>
                          </w:rPr>
                          <w:t>Mois année</w:t>
                        </w:r>
                      </w:p>
                    </w:txbxContent>
                  </v:textbox>
                </v:shape>
                <v:shape id="Zone de texte 3" o:spid="_x0000_s1031" type="#_x0000_t202" style="position:absolute;width:68630;height:7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sdt>
                        <w:sdtPr>
                          <w:rPr>
                            <w:rFonts w:ascii="Roboto" w:hAnsi="Roboto" w:cstheme="minorHAnsi"/>
                            <w:noProof/>
                            <w:color w:val="1F497D" w:themeColor="text2"/>
                            <w:sz w:val="72"/>
                            <w:szCs w:val="72"/>
                          </w:rPr>
                          <w:alias w:val="Titre "/>
                          <w:tag w:val=""/>
                          <w:id w:val="1774596889"/>
                          <w:placeholder>
                            <w:docPart w:val="F701BDF7854B4EB0A6098E1AD9232DFE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4083D710" w14:textId="77777777" w:rsidR="00D747B7" w:rsidRPr="00DC3DF2" w:rsidRDefault="0064422D" w:rsidP="00AE303B">
                            <w:pPr>
                              <w:ind w:left="-1418"/>
                              <w:jc w:val="center"/>
                              <w:rPr>
                                <w:color w:val="1F497D" w:themeColor="text2"/>
                              </w:rPr>
                            </w:pPr>
                            <w:r>
                              <w:rPr>
                                <w:rFonts w:ascii="Roboto" w:hAnsi="Roboto" w:cstheme="minorHAnsi"/>
                                <w:noProof/>
                                <w:color w:val="1F497D" w:themeColor="text2"/>
                                <w:sz w:val="72"/>
                                <w:szCs w:val="72"/>
                              </w:rPr>
                              <w:t>Titre principal</w:t>
                            </w:r>
                          </w:p>
                        </w:sdtContent>
                      </w:sdt>
                    </w:txbxContent>
                  </v:textbox>
                </v:shape>
              </v:group>
            </w:pict>
          </mc:Fallback>
        </mc:AlternateContent>
      </w:r>
    </w:p>
    <w:p w14:paraId="65E3BEF4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6D2193D8" w14:textId="77777777" w:rsidR="00383AF6" w:rsidRPr="00C567F3" w:rsidRDefault="00383AF6" w:rsidP="4CF25568">
      <w:pPr>
        <w:ind w:left="-1418"/>
        <w:rPr>
          <w:rFonts w:asciiTheme="minorHAnsi" w:hAnsiTheme="minorHAnsi" w:cstheme="minorBidi"/>
          <w:noProof/>
        </w:rPr>
      </w:pPr>
    </w:p>
    <w:p w14:paraId="3C31B350" w14:textId="77777777" w:rsidR="00383AF6" w:rsidRPr="00C567F3" w:rsidRDefault="00383AF6" w:rsidP="00383AF6">
      <w:pPr>
        <w:ind w:left="-1418"/>
        <w:rPr>
          <w:rFonts w:asciiTheme="minorHAnsi" w:hAnsiTheme="minorHAnsi" w:cstheme="minorHAnsi"/>
          <w:noProof/>
        </w:rPr>
      </w:pPr>
    </w:p>
    <w:p w14:paraId="59B8E8FD" w14:textId="77777777" w:rsidR="001A4987" w:rsidRPr="00C567F3" w:rsidRDefault="001A4987" w:rsidP="00361227">
      <w:pPr>
        <w:ind w:left="-1418"/>
        <w:rPr>
          <w:rFonts w:asciiTheme="minorHAnsi" w:hAnsiTheme="minorHAnsi" w:cstheme="minorHAnsi"/>
          <w:noProof/>
        </w:rPr>
      </w:pPr>
    </w:p>
    <w:p w14:paraId="25CF2574" w14:textId="77777777" w:rsidR="001A4987" w:rsidRPr="00C567F3" w:rsidRDefault="001A4987" w:rsidP="00361227">
      <w:pPr>
        <w:ind w:left="-1418"/>
        <w:rPr>
          <w:rFonts w:asciiTheme="minorHAnsi" w:hAnsiTheme="minorHAnsi" w:cstheme="minorHAnsi"/>
          <w:noProof/>
        </w:rPr>
      </w:pPr>
    </w:p>
    <w:p w14:paraId="16DC8A11" w14:textId="77777777" w:rsidR="001A4987" w:rsidRPr="00C567F3" w:rsidRDefault="001A4987" w:rsidP="00361227">
      <w:pPr>
        <w:ind w:left="-1418"/>
        <w:rPr>
          <w:rFonts w:asciiTheme="minorHAnsi" w:hAnsiTheme="minorHAnsi" w:cstheme="minorHAnsi"/>
          <w:noProof/>
        </w:rPr>
      </w:pPr>
    </w:p>
    <w:p w14:paraId="25A96720" w14:textId="77777777" w:rsidR="00826D9D" w:rsidRPr="00C567F3" w:rsidRDefault="00826D9D" w:rsidP="00361227">
      <w:pPr>
        <w:ind w:left="-1418"/>
        <w:rPr>
          <w:rFonts w:asciiTheme="minorHAnsi" w:hAnsiTheme="minorHAnsi" w:cstheme="minorHAnsi"/>
          <w:noProof/>
        </w:rPr>
      </w:pPr>
    </w:p>
    <w:p w14:paraId="6EE5EBE5" w14:textId="77777777" w:rsidR="00D747B7" w:rsidRPr="00C567F3" w:rsidRDefault="00D747B7" w:rsidP="00361227">
      <w:pPr>
        <w:ind w:left="-1418"/>
        <w:rPr>
          <w:rFonts w:asciiTheme="minorHAnsi" w:hAnsiTheme="minorHAnsi" w:cstheme="minorHAnsi"/>
          <w:noProof/>
        </w:rPr>
      </w:pPr>
    </w:p>
    <w:p w14:paraId="0597B604" w14:textId="77777777" w:rsidR="002613B8" w:rsidRPr="00C567F3" w:rsidRDefault="002613B8" w:rsidP="00361227">
      <w:pPr>
        <w:ind w:left="-1418"/>
        <w:rPr>
          <w:rFonts w:asciiTheme="minorHAnsi" w:hAnsiTheme="minorHAnsi" w:cstheme="minorHAnsi"/>
          <w:noProof/>
        </w:rPr>
      </w:pPr>
    </w:p>
    <w:p w14:paraId="282E7AD1" w14:textId="77777777" w:rsidR="00826D9D" w:rsidRPr="00C567F3" w:rsidRDefault="00826D9D" w:rsidP="00361227">
      <w:pPr>
        <w:ind w:left="-1418"/>
        <w:rPr>
          <w:rFonts w:asciiTheme="minorHAnsi" w:hAnsiTheme="minorHAnsi" w:cstheme="minorHAnsi"/>
          <w:noProof/>
        </w:rPr>
      </w:pPr>
    </w:p>
    <w:p w14:paraId="1A2A62B8" w14:textId="77777777" w:rsidR="00826D9D" w:rsidRPr="00C567F3" w:rsidRDefault="00826D9D" w:rsidP="00361227">
      <w:pPr>
        <w:ind w:left="-1418"/>
        <w:rPr>
          <w:rFonts w:asciiTheme="minorHAnsi" w:hAnsiTheme="minorHAnsi" w:cstheme="minorHAnsi"/>
          <w:noProof/>
        </w:rPr>
      </w:pPr>
    </w:p>
    <w:p w14:paraId="6719E88F" w14:textId="77777777" w:rsidR="00826D9D" w:rsidRPr="00C567F3" w:rsidRDefault="009635A8" w:rsidP="009635A8">
      <w:pPr>
        <w:tabs>
          <w:tab w:val="left" w:pos="5745"/>
        </w:tabs>
        <w:ind w:left="-1418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ab/>
      </w:r>
    </w:p>
    <w:p w14:paraId="67FBAD3C" w14:textId="77777777" w:rsidR="00826D9D" w:rsidRPr="00C567F3" w:rsidRDefault="009635A8" w:rsidP="009635A8">
      <w:pPr>
        <w:tabs>
          <w:tab w:val="left" w:pos="5610"/>
        </w:tabs>
        <w:ind w:left="-141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3D31B73B" w14:textId="77777777" w:rsidR="00C54176" w:rsidRPr="00C567F3" w:rsidRDefault="00C54176" w:rsidP="00C54176">
      <w:pPr>
        <w:rPr>
          <w:rFonts w:asciiTheme="minorHAnsi" w:hAnsiTheme="minorHAnsi" w:cstheme="minorHAnsi"/>
        </w:rPr>
      </w:pPr>
    </w:p>
    <w:p w14:paraId="374F2382" w14:textId="77777777" w:rsidR="00172244" w:rsidRPr="00C567F3" w:rsidRDefault="00172244" w:rsidP="00C54176">
      <w:pPr>
        <w:rPr>
          <w:rFonts w:asciiTheme="minorHAnsi" w:hAnsiTheme="minorHAnsi" w:cstheme="minorHAnsi"/>
        </w:rPr>
      </w:pPr>
    </w:p>
    <w:p w14:paraId="7211FA3B" w14:textId="77777777" w:rsidR="00172244" w:rsidRPr="00C567F3" w:rsidRDefault="00172244" w:rsidP="00C54176">
      <w:pPr>
        <w:rPr>
          <w:rFonts w:asciiTheme="minorHAnsi" w:hAnsiTheme="minorHAnsi" w:cstheme="minorHAnsi"/>
        </w:rPr>
      </w:pPr>
    </w:p>
    <w:p w14:paraId="36B998A1" w14:textId="77777777" w:rsidR="00407DAE" w:rsidRPr="00C567F3" w:rsidRDefault="00407DAE" w:rsidP="00C54176">
      <w:pPr>
        <w:rPr>
          <w:rFonts w:asciiTheme="minorHAnsi" w:hAnsiTheme="minorHAnsi" w:cstheme="minorHAnsi"/>
        </w:rPr>
      </w:pPr>
    </w:p>
    <w:p w14:paraId="0921213F" w14:textId="77777777" w:rsidR="00D1353E" w:rsidRPr="00C567F3" w:rsidRDefault="00D1353E" w:rsidP="00C54176">
      <w:pPr>
        <w:rPr>
          <w:rFonts w:asciiTheme="minorHAnsi" w:hAnsiTheme="minorHAnsi" w:cstheme="minorHAnsi"/>
        </w:rPr>
      </w:pPr>
    </w:p>
    <w:p w14:paraId="57052FAC" w14:textId="77777777" w:rsidR="00D1353E" w:rsidRPr="00C567F3" w:rsidRDefault="00D1353E" w:rsidP="00C54176">
      <w:pPr>
        <w:rPr>
          <w:rFonts w:asciiTheme="minorHAnsi" w:hAnsiTheme="minorHAnsi" w:cstheme="minorHAnsi"/>
        </w:rPr>
      </w:pPr>
    </w:p>
    <w:p w14:paraId="7D02C5C1" w14:textId="77777777" w:rsidR="00D1353E" w:rsidRPr="00C567F3" w:rsidRDefault="00887FD3" w:rsidP="4CF25568">
      <w:pPr>
        <w:rPr>
          <w:rFonts w:asciiTheme="minorHAnsi" w:hAnsiTheme="minorHAnsi" w:cstheme="minorBidi"/>
        </w:rPr>
      </w:pPr>
      <w:r w:rsidRPr="003F0F8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71568" behindDoc="0" locked="0" layoutInCell="1" allowOverlap="1" wp14:anchorId="2D33A0E4" wp14:editId="30B02498">
                <wp:simplePos x="0" y="0"/>
                <wp:positionH relativeFrom="margin">
                  <wp:align>right</wp:align>
                </wp:positionH>
                <wp:positionV relativeFrom="paragraph">
                  <wp:posOffset>126365</wp:posOffset>
                </wp:positionV>
                <wp:extent cx="2360930" cy="626745"/>
                <wp:effectExtent l="0" t="0" r="0" b="1905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9CFB8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Téléphone : 33 (0) 4 67 12 00 48</w:t>
                            </w:r>
                          </w:p>
                          <w:p w14:paraId="11727A99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Web : http://www.one-id.fr</w:t>
                            </w:r>
                          </w:p>
                          <w:p w14:paraId="6FD5EE43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Email : contact@one-id.fr</w:t>
                            </w:r>
                          </w:p>
                          <w:p w14:paraId="7D226065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3A0E4" id="Zone de texte 2" o:spid="_x0000_s1032" type="#_x0000_t202" style="position:absolute;left:0;text-align:left;margin-left:134.7pt;margin-top:9.95pt;width:185.9pt;height:49.35pt;z-index:25167156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" filled="f" stroked="f">
                <v:textbox>
                  <w:txbxContent>
                    <w:p w14:paraId="1609CFB8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Téléphone : 33 (0) 4 67 12 00 48</w:t>
                      </w:r>
                    </w:p>
                    <w:p w14:paraId="11727A99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Web : http://www.one-id.fr</w:t>
                      </w:r>
                    </w:p>
                    <w:p w14:paraId="6FD5EE43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Email : contact@one-id.fr</w:t>
                      </w:r>
                    </w:p>
                    <w:p w14:paraId="7D226065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696902" w14:textId="77777777" w:rsidR="00D1353E" w:rsidRPr="00C567F3" w:rsidRDefault="00DC3DF2" w:rsidP="00C54176">
      <w:pPr>
        <w:rPr>
          <w:rFonts w:asciiTheme="minorHAnsi" w:hAnsiTheme="minorHAnsi" w:cstheme="minorHAnsi"/>
        </w:rPr>
      </w:pPr>
      <w:r w:rsidRPr="003F0F8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70544" behindDoc="0" locked="0" layoutInCell="1" allowOverlap="1" wp14:anchorId="7078A5EB" wp14:editId="5F822C3E">
                <wp:simplePos x="0" y="0"/>
                <wp:positionH relativeFrom="margin">
                  <wp:posOffset>-172085</wp:posOffset>
                </wp:positionH>
                <wp:positionV relativeFrom="paragraph">
                  <wp:posOffset>-237490</wp:posOffset>
                </wp:positionV>
                <wp:extent cx="2305049" cy="977899"/>
                <wp:effectExtent l="0" t="0" r="0" b="0"/>
                <wp:wrapSquare wrapText="bothSides"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49" cy="9778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D65BB" w14:textId="77777777" w:rsidR="003F0F84" w:rsidRPr="00DC3DF2" w:rsidRDefault="003F0F84" w:rsidP="003F0F84">
                            <w:pPr>
                              <w:rPr>
                                <w:b/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b/>
                                <w:color w:val="1F497D" w:themeColor="text2"/>
                              </w:rPr>
                              <w:t>One ID</w:t>
                            </w:r>
                          </w:p>
                          <w:p w14:paraId="0884A2FC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1 rue du Grand Chêne</w:t>
                            </w:r>
                          </w:p>
                          <w:p w14:paraId="636D4E2C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ZA des Avants</w:t>
                            </w:r>
                          </w:p>
                          <w:p w14:paraId="735CE9C3" w14:textId="77777777" w:rsidR="003F0F84" w:rsidRPr="00DC3DF2" w:rsidRDefault="003F0F84" w:rsidP="003F0F84">
                            <w:pPr>
                              <w:rPr>
                                <w:color w:val="1F497D" w:themeColor="text2"/>
                              </w:rPr>
                            </w:pPr>
                            <w:r w:rsidRPr="00DC3DF2">
                              <w:rPr>
                                <w:color w:val="1F497D" w:themeColor="text2"/>
                              </w:rPr>
                              <w:t>34270 ST MATHIEU DE TREVIERS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8A5EB" id="_x0000_s1033" type="#_x0000_t202" style="position:absolute;left:0;text-align:left;margin-left:-13.55pt;margin-top:-18.7pt;width:181.5pt;height:77pt;z-index:2516705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" filled="f" stroked="f">
                <v:textbox style="mso-fit-shape-to-text:t">
                  <w:txbxContent>
                    <w:p w14:paraId="618D65BB" w14:textId="77777777" w:rsidR="003F0F84" w:rsidRPr="00DC3DF2" w:rsidRDefault="003F0F84" w:rsidP="003F0F84">
                      <w:pPr>
                        <w:rPr>
                          <w:b/>
                          <w:color w:val="1F497D" w:themeColor="text2"/>
                        </w:rPr>
                      </w:pPr>
                      <w:r w:rsidRPr="00DC3DF2">
                        <w:rPr>
                          <w:b/>
                          <w:color w:val="1F497D" w:themeColor="text2"/>
                        </w:rPr>
                        <w:t>One ID</w:t>
                      </w:r>
                    </w:p>
                    <w:p w14:paraId="0884A2FC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1 rue du Grand Chêne</w:t>
                      </w:r>
                    </w:p>
                    <w:p w14:paraId="636D4E2C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ZA des Avants</w:t>
                      </w:r>
                    </w:p>
                    <w:p w14:paraId="735CE9C3" w14:textId="77777777" w:rsidR="003F0F84" w:rsidRPr="00DC3DF2" w:rsidRDefault="003F0F84" w:rsidP="003F0F84">
                      <w:pPr>
                        <w:rPr>
                          <w:color w:val="1F497D" w:themeColor="text2"/>
                        </w:rPr>
                      </w:pPr>
                      <w:r w:rsidRPr="00DC3DF2">
                        <w:rPr>
                          <w:color w:val="1F497D" w:themeColor="text2"/>
                        </w:rPr>
                        <w:t>34270 ST MATHIEU DE TREVIERS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E6125" w14:textId="77777777" w:rsidR="003A78E1" w:rsidRDefault="003A78E1" w:rsidP="00655AF4">
      <w:pPr>
        <w:rPr>
          <w:rStyle w:val="lev"/>
          <w:rFonts w:asciiTheme="minorHAnsi" w:hAnsiTheme="minorHAnsi" w:cstheme="minorHAnsi"/>
        </w:rPr>
      </w:pPr>
    </w:p>
    <w:p w14:paraId="4011A62D" w14:textId="77777777" w:rsidR="00D747B7" w:rsidRDefault="00D747B7">
      <w:pPr>
        <w:rPr>
          <w:rStyle w:val="lev"/>
          <w:rFonts w:asciiTheme="minorHAnsi" w:hAnsiTheme="minorHAnsi" w:cstheme="minorHAnsi"/>
        </w:rPr>
      </w:pPr>
      <w:r>
        <w:rPr>
          <w:rStyle w:val="lev"/>
          <w:rFonts w:asciiTheme="minorHAnsi" w:hAnsiTheme="minorHAnsi" w:cstheme="minorHAnsi"/>
        </w:rPr>
        <w:br w:type="page"/>
      </w:r>
    </w:p>
    <w:p w14:paraId="0020EF1B" w14:textId="77777777" w:rsidR="00D747B7" w:rsidRPr="00C567F3" w:rsidRDefault="00D747B7" w:rsidP="00655AF4">
      <w:pPr>
        <w:rPr>
          <w:rStyle w:val="lev"/>
          <w:rFonts w:asciiTheme="minorHAnsi" w:hAnsiTheme="minorHAnsi" w:cstheme="minorHAnsi"/>
        </w:rPr>
      </w:pPr>
    </w:p>
    <w:p w14:paraId="0A81A1B9" w14:textId="77777777" w:rsidR="002E553F" w:rsidRPr="00C567F3" w:rsidRDefault="002E553F" w:rsidP="00374088">
      <w:pPr>
        <w:pStyle w:val="Sommaire"/>
        <w:rPr>
          <w:rStyle w:val="lev"/>
          <w:rFonts w:asciiTheme="minorHAnsi" w:hAnsiTheme="minorHAnsi" w:cstheme="minorHAnsi"/>
          <w:b/>
        </w:rPr>
      </w:pPr>
      <w:r w:rsidRPr="00C567F3">
        <w:rPr>
          <w:rStyle w:val="lev"/>
          <w:rFonts w:asciiTheme="minorHAnsi" w:hAnsiTheme="minorHAnsi" w:cstheme="minorHAnsi"/>
          <w:b/>
        </w:rPr>
        <w:t>Vos contacts</w:t>
      </w:r>
    </w:p>
    <w:p w14:paraId="2A25F18E" w14:textId="77777777" w:rsidR="00B52C95" w:rsidRPr="00C567F3" w:rsidRDefault="00B52C95" w:rsidP="002E553F">
      <w:pPr>
        <w:pStyle w:val="Sommaire"/>
        <w:rPr>
          <w:rStyle w:val="lev"/>
          <w:rFonts w:asciiTheme="minorHAnsi" w:hAnsiTheme="minorHAnsi" w:cstheme="minorHAnsi"/>
        </w:rPr>
      </w:pPr>
    </w:p>
    <w:tbl>
      <w:tblPr>
        <w:tblW w:w="8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1134"/>
        <w:gridCol w:w="2409"/>
        <w:gridCol w:w="1679"/>
        <w:gridCol w:w="2574"/>
      </w:tblGrid>
      <w:tr w:rsidR="000E3551" w:rsidRPr="00C567F3" w14:paraId="2A6F9018" w14:textId="77777777" w:rsidTr="00134512">
        <w:trPr>
          <w:jc w:val="center"/>
        </w:trPr>
        <w:tc>
          <w:tcPr>
            <w:tcW w:w="1139" w:type="dxa"/>
            <w:shd w:val="clear" w:color="auto" w:fill="1F497D" w:themeFill="text2"/>
          </w:tcPr>
          <w:p w14:paraId="0CB0910C" w14:textId="77777777" w:rsidR="000E3551" w:rsidRPr="00134512" w:rsidRDefault="000E3551" w:rsidP="00FE1D54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Nom</w:t>
            </w:r>
          </w:p>
        </w:tc>
        <w:tc>
          <w:tcPr>
            <w:tcW w:w="1134" w:type="dxa"/>
            <w:shd w:val="clear" w:color="auto" w:fill="1F497D" w:themeFill="text2"/>
          </w:tcPr>
          <w:p w14:paraId="6CB933FD" w14:textId="77777777" w:rsidR="000E3551" w:rsidRPr="00134512" w:rsidRDefault="000E3551" w:rsidP="00FE1D54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Prénom</w:t>
            </w:r>
          </w:p>
        </w:tc>
        <w:tc>
          <w:tcPr>
            <w:tcW w:w="2409" w:type="dxa"/>
            <w:shd w:val="clear" w:color="auto" w:fill="1F497D" w:themeFill="text2"/>
          </w:tcPr>
          <w:p w14:paraId="180C6311" w14:textId="77777777" w:rsidR="000E3551" w:rsidRPr="00134512" w:rsidRDefault="000E3551" w:rsidP="00FE1D54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Fonction</w:t>
            </w:r>
          </w:p>
        </w:tc>
        <w:tc>
          <w:tcPr>
            <w:tcW w:w="1679" w:type="dxa"/>
            <w:shd w:val="clear" w:color="auto" w:fill="1F497D" w:themeFill="text2"/>
          </w:tcPr>
          <w:p w14:paraId="2E413F7F" w14:textId="77777777" w:rsidR="000E3551" w:rsidRPr="00134512" w:rsidRDefault="000E3551" w:rsidP="00FE1D54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Téléphone</w:t>
            </w:r>
          </w:p>
        </w:tc>
        <w:tc>
          <w:tcPr>
            <w:tcW w:w="2574" w:type="dxa"/>
            <w:shd w:val="clear" w:color="auto" w:fill="1F497D" w:themeFill="text2"/>
          </w:tcPr>
          <w:p w14:paraId="182DA715" w14:textId="77777777" w:rsidR="000E3551" w:rsidRPr="00134512" w:rsidRDefault="000E3551" w:rsidP="00FE1D54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E-mail</w:t>
            </w:r>
          </w:p>
        </w:tc>
      </w:tr>
      <w:tr w:rsidR="000E3551" w:rsidRPr="00C567F3" w14:paraId="7F0ED776" w14:textId="77777777" w:rsidTr="00134512">
        <w:trPr>
          <w:jc w:val="center"/>
        </w:trPr>
        <w:tc>
          <w:tcPr>
            <w:tcW w:w="1139" w:type="dxa"/>
          </w:tcPr>
          <w:p w14:paraId="14F7BCCB" w14:textId="77777777" w:rsidR="000E3551" w:rsidRPr="00277A70" w:rsidRDefault="000E3551" w:rsidP="00134512">
            <w:pPr>
              <w:rPr>
                <w:rFonts w:cs="Assistant"/>
              </w:rPr>
            </w:pPr>
          </w:p>
        </w:tc>
        <w:tc>
          <w:tcPr>
            <w:tcW w:w="1134" w:type="dxa"/>
          </w:tcPr>
          <w:p w14:paraId="7F126393" w14:textId="77777777" w:rsidR="000E3551" w:rsidRPr="00277A70" w:rsidRDefault="000E3551" w:rsidP="00134512">
            <w:pPr>
              <w:rPr>
                <w:rFonts w:cs="Assistant"/>
              </w:rPr>
            </w:pPr>
          </w:p>
        </w:tc>
        <w:tc>
          <w:tcPr>
            <w:tcW w:w="2409" w:type="dxa"/>
          </w:tcPr>
          <w:p w14:paraId="7F830891" w14:textId="77777777" w:rsidR="000E3551" w:rsidRPr="00277A70" w:rsidRDefault="000E3551" w:rsidP="00134512">
            <w:pPr>
              <w:rPr>
                <w:rFonts w:cs="Assistant"/>
              </w:rPr>
            </w:pPr>
          </w:p>
        </w:tc>
        <w:tc>
          <w:tcPr>
            <w:tcW w:w="1679" w:type="dxa"/>
          </w:tcPr>
          <w:p w14:paraId="60ECA0C7" w14:textId="77777777" w:rsidR="000E3551" w:rsidRPr="00277A70" w:rsidRDefault="000E3551" w:rsidP="00134512">
            <w:pPr>
              <w:rPr>
                <w:rFonts w:cs="Assistant"/>
              </w:rPr>
            </w:pPr>
          </w:p>
        </w:tc>
        <w:tc>
          <w:tcPr>
            <w:tcW w:w="2574" w:type="dxa"/>
          </w:tcPr>
          <w:p w14:paraId="70E0E71A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</w:tr>
      <w:tr w:rsidR="000357C1" w:rsidRPr="00C567F3" w14:paraId="272443E6" w14:textId="77777777" w:rsidTr="00134512">
        <w:trPr>
          <w:jc w:val="center"/>
        </w:trPr>
        <w:tc>
          <w:tcPr>
            <w:tcW w:w="1139" w:type="dxa"/>
          </w:tcPr>
          <w:p w14:paraId="776CD65B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1134" w:type="dxa"/>
          </w:tcPr>
          <w:p w14:paraId="25685114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2409" w:type="dxa"/>
          </w:tcPr>
          <w:p w14:paraId="2DFB3506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1679" w:type="dxa"/>
          </w:tcPr>
          <w:p w14:paraId="192DE8F8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2574" w:type="dxa"/>
          </w:tcPr>
          <w:p w14:paraId="114F3801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</w:tr>
      <w:tr w:rsidR="000357C1" w:rsidRPr="00C567F3" w14:paraId="6C5CE55B" w14:textId="77777777" w:rsidTr="00134512">
        <w:trPr>
          <w:jc w:val="center"/>
        </w:trPr>
        <w:tc>
          <w:tcPr>
            <w:tcW w:w="1139" w:type="dxa"/>
          </w:tcPr>
          <w:p w14:paraId="354D979C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1134" w:type="dxa"/>
          </w:tcPr>
          <w:p w14:paraId="7CBE1954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2409" w:type="dxa"/>
          </w:tcPr>
          <w:p w14:paraId="23DEADAB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1679" w:type="dxa"/>
          </w:tcPr>
          <w:p w14:paraId="30B9403B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  <w:tc>
          <w:tcPr>
            <w:tcW w:w="2574" w:type="dxa"/>
          </w:tcPr>
          <w:p w14:paraId="4DE1D95F" w14:textId="77777777" w:rsidR="000357C1" w:rsidRPr="00277A70" w:rsidRDefault="000357C1" w:rsidP="00134512">
            <w:pPr>
              <w:rPr>
                <w:rFonts w:cs="Assistant"/>
              </w:rPr>
            </w:pPr>
          </w:p>
        </w:tc>
      </w:tr>
    </w:tbl>
    <w:p w14:paraId="42D7B7B7" w14:textId="77777777" w:rsidR="002E553F" w:rsidRPr="00C567F3" w:rsidRDefault="002E553F" w:rsidP="00134512">
      <w:pPr>
        <w:rPr>
          <w:rFonts w:asciiTheme="minorHAnsi" w:hAnsiTheme="minorHAnsi" w:cstheme="minorHAnsi"/>
        </w:rPr>
      </w:pPr>
    </w:p>
    <w:p w14:paraId="68AFB16F" w14:textId="77777777" w:rsidR="002E553F" w:rsidRPr="00C567F3" w:rsidRDefault="002E553F" w:rsidP="002E553F">
      <w:pPr>
        <w:rPr>
          <w:rFonts w:asciiTheme="minorHAnsi" w:hAnsiTheme="minorHAnsi" w:cstheme="minorHAnsi"/>
        </w:rPr>
      </w:pPr>
    </w:p>
    <w:p w14:paraId="3736D3E1" w14:textId="77777777" w:rsidR="002E553F" w:rsidRPr="00C567F3" w:rsidRDefault="002E553F">
      <w:pPr>
        <w:rPr>
          <w:rFonts w:asciiTheme="minorHAnsi" w:hAnsiTheme="minorHAnsi" w:cstheme="minorHAnsi"/>
        </w:rPr>
      </w:pPr>
    </w:p>
    <w:p w14:paraId="4D6B2F70" w14:textId="77777777" w:rsidR="00B52C95" w:rsidRPr="00C567F3" w:rsidRDefault="00B52C95" w:rsidP="00B52C95">
      <w:pPr>
        <w:pStyle w:val="Sommaire"/>
        <w:rPr>
          <w:rStyle w:val="lev"/>
          <w:rFonts w:asciiTheme="minorHAnsi" w:hAnsiTheme="minorHAnsi" w:cstheme="minorHAnsi"/>
          <w:b/>
        </w:rPr>
      </w:pPr>
      <w:r w:rsidRPr="00C567F3">
        <w:rPr>
          <w:rStyle w:val="lev"/>
          <w:rFonts w:asciiTheme="minorHAnsi" w:hAnsiTheme="minorHAnsi" w:cstheme="minorHAnsi"/>
          <w:b/>
        </w:rPr>
        <w:t>Propriétés</w:t>
      </w:r>
    </w:p>
    <w:p w14:paraId="2407A738" w14:textId="77777777" w:rsidR="00B421A2" w:rsidRPr="00C567F3" w:rsidRDefault="00B421A2">
      <w:pPr>
        <w:rPr>
          <w:rFonts w:asciiTheme="minorHAnsi" w:hAnsiTheme="minorHAnsi" w:cstheme="minorHAnsi"/>
        </w:rPr>
      </w:pPr>
    </w:p>
    <w:tbl>
      <w:tblPr>
        <w:tblW w:w="9072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199"/>
        <w:gridCol w:w="6873"/>
      </w:tblGrid>
      <w:tr w:rsidR="004675E9" w:rsidRPr="00C567F3" w14:paraId="0C7A6883" w14:textId="77777777" w:rsidTr="00134512">
        <w:tc>
          <w:tcPr>
            <w:tcW w:w="2199" w:type="dxa"/>
            <w:shd w:val="clear" w:color="auto" w:fill="1F497D" w:themeFill="text2"/>
          </w:tcPr>
          <w:p w14:paraId="54A6C66A" w14:textId="77777777" w:rsidR="004675E9" w:rsidRPr="00134512" w:rsidRDefault="004675E9" w:rsidP="00134512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Document</w:t>
            </w:r>
          </w:p>
        </w:tc>
        <w:tc>
          <w:tcPr>
            <w:tcW w:w="6873" w:type="dxa"/>
            <w:shd w:val="clear" w:color="auto" w:fill="1F497D" w:themeFill="text2"/>
          </w:tcPr>
          <w:p w14:paraId="1D16BDC1" w14:textId="77777777" w:rsidR="004675E9" w:rsidRPr="00134512" w:rsidRDefault="008B4865" w:rsidP="00134512">
            <w:pPr>
              <w:rPr>
                <w:b/>
                <w:bCs/>
                <w:color w:val="FFFFFF" w:themeColor="background1"/>
              </w:rPr>
            </w:pPr>
            <w:r w:rsidRPr="00134512">
              <w:rPr>
                <w:b/>
                <w:bCs/>
                <w:color w:val="FFFFFF" w:themeColor="background1"/>
              </w:rPr>
              <w:t>Livrable</w:t>
            </w:r>
          </w:p>
        </w:tc>
      </w:tr>
      <w:tr w:rsidR="004675E9" w:rsidRPr="00C567F3" w14:paraId="02B914EF" w14:textId="77777777" w:rsidTr="008407C4">
        <w:tc>
          <w:tcPr>
            <w:tcW w:w="2199" w:type="dxa"/>
          </w:tcPr>
          <w:p w14:paraId="4F08236F" w14:textId="77777777" w:rsidR="004675E9" w:rsidRPr="00C567F3" w:rsidRDefault="004675E9" w:rsidP="00134512">
            <w:r w:rsidRPr="00C567F3">
              <w:t>Version</w:t>
            </w:r>
          </w:p>
        </w:tc>
        <w:tc>
          <w:tcPr>
            <w:tcW w:w="6873" w:type="dxa"/>
          </w:tcPr>
          <w:p w14:paraId="06443BDC" w14:textId="77777777" w:rsidR="004675E9" w:rsidRPr="00C567F3" w:rsidRDefault="004675E9" w:rsidP="00134512"/>
        </w:tc>
      </w:tr>
      <w:tr w:rsidR="004675E9" w:rsidRPr="00C567F3" w14:paraId="19B9A7CC" w14:textId="77777777" w:rsidTr="008407C4">
        <w:tc>
          <w:tcPr>
            <w:tcW w:w="2199" w:type="dxa"/>
          </w:tcPr>
          <w:p w14:paraId="1164B62C" w14:textId="77777777" w:rsidR="004675E9" w:rsidRPr="00C567F3" w:rsidRDefault="00F762AA" w:rsidP="00134512">
            <w:r w:rsidRPr="00C567F3">
              <w:t>Auteur</w:t>
            </w:r>
          </w:p>
        </w:tc>
        <w:tc>
          <w:tcPr>
            <w:tcW w:w="6873" w:type="dxa"/>
          </w:tcPr>
          <w:p w14:paraId="5FAD62F1" w14:textId="77777777" w:rsidR="004675E9" w:rsidRPr="00C567F3" w:rsidRDefault="004675E9" w:rsidP="00134512"/>
        </w:tc>
      </w:tr>
      <w:tr w:rsidR="004675E9" w:rsidRPr="00C567F3" w14:paraId="2FF0DF2F" w14:textId="77777777" w:rsidTr="008407C4">
        <w:tc>
          <w:tcPr>
            <w:tcW w:w="2199" w:type="dxa"/>
          </w:tcPr>
          <w:p w14:paraId="0266F456" w14:textId="77777777" w:rsidR="004675E9" w:rsidRPr="00C567F3" w:rsidRDefault="004675E9" w:rsidP="00134512">
            <w:r w:rsidRPr="00C567F3">
              <w:t>Date</w:t>
            </w:r>
          </w:p>
        </w:tc>
        <w:tc>
          <w:tcPr>
            <w:tcW w:w="6873" w:type="dxa"/>
          </w:tcPr>
          <w:p w14:paraId="42B835B3" w14:textId="77777777" w:rsidR="004675E9" w:rsidRPr="00C567F3" w:rsidRDefault="004675E9" w:rsidP="00134512"/>
        </w:tc>
      </w:tr>
    </w:tbl>
    <w:p w14:paraId="46AEDFAC" w14:textId="77777777" w:rsidR="004675E9" w:rsidRPr="00C567F3" w:rsidRDefault="004675E9">
      <w:pPr>
        <w:rPr>
          <w:rFonts w:asciiTheme="minorHAnsi" w:hAnsiTheme="minorHAnsi" w:cstheme="minorHAnsi"/>
        </w:rPr>
      </w:pPr>
    </w:p>
    <w:p w14:paraId="3DC79BE8" w14:textId="77777777" w:rsidR="00B52C95" w:rsidRPr="00C567F3" w:rsidRDefault="00B52C95" w:rsidP="00824617">
      <w:pPr>
        <w:pStyle w:val="Sommaire"/>
        <w:rPr>
          <w:rFonts w:asciiTheme="minorHAnsi" w:hAnsiTheme="minorHAnsi" w:cstheme="minorHAnsi"/>
        </w:rPr>
      </w:pPr>
    </w:p>
    <w:p w14:paraId="2DB4E5A1" w14:textId="77777777" w:rsidR="00FB76FA" w:rsidRPr="00C567F3" w:rsidRDefault="00F762AA" w:rsidP="00824617">
      <w:pPr>
        <w:pStyle w:val="Sommaire"/>
        <w:rPr>
          <w:rFonts w:asciiTheme="minorHAnsi" w:hAnsiTheme="minorHAnsi" w:cstheme="minorHAnsi"/>
          <w:lang w:val="en-US"/>
        </w:rPr>
      </w:pPr>
      <w:r w:rsidRPr="00C567F3">
        <w:rPr>
          <w:rFonts w:asciiTheme="minorHAnsi" w:hAnsiTheme="minorHAnsi" w:cstheme="minorHAnsi"/>
        </w:rPr>
        <w:t>Historique</w:t>
      </w:r>
      <w:r w:rsidRPr="00C567F3">
        <w:rPr>
          <w:rFonts w:asciiTheme="minorHAnsi" w:hAnsiTheme="minorHAnsi" w:cstheme="minorHAnsi"/>
          <w:lang w:val="en-US"/>
        </w:rPr>
        <w:t xml:space="preserve"> des evolutions</w:t>
      </w:r>
    </w:p>
    <w:p w14:paraId="0FDA1CDF" w14:textId="77777777" w:rsidR="00FB76FA" w:rsidRPr="00C567F3" w:rsidRDefault="00FB76FA" w:rsidP="00FB76FA">
      <w:pPr>
        <w:rPr>
          <w:rFonts w:asciiTheme="minorHAnsi" w:hAnsiTheme="minorHAnsi" w:cstheme="minorHAnsi"/>
          <w:lang w:val="en-US"/>
        </w:rPr>
      </w:pPr>
    </w:p>
    <w:tbl>
      <w:tblPr>
        <w:tblW w:w="9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"/>
        <w:gridCol w:w="1418"/>
        <w:gridCol w:w="1843"/>
        <w:gridCol w:w="4878"/>
      </w:tblGrid>
      <w:tr w:rsidR="00FB76FA" w:rsidRPr="00C567F3" w14:paraId="742750D3" w14:textId="77777777" w:rsidTr="00134512">
        <w:trPr>
          <w:trHeight w:val="65"/>
        </w:trPr>
        <w:tc>
          <w:tcPr>
            <w:tcW w:w="1021" w:type="dxa"/>
            <w:shd w:val="clear" w:color="auto" w:fill="1F497D" w:themeFill="text2"/>
            <w:vAlign w:val="center"/>
          </w:tcPr>
          <w:p w14:paraId="3D924026" w14:textId="77777777" w:rsidR="00FB76FA" w:rsidRPr="00134512" w:rsidRDefault="00FB76FA" w:rsidP="00134512">
            <w:pPr>
              <w:rPr>
                <w:b/>
                <w:bCs/>
                <w:color w:val="FFFFFF" w:themeColor="background1"/>
                <w:lang w:val="en-US"/>
              </w:rPr>
            </w:pPr>
            <w:r w:rsidRPr="00134512">
              <w:rPr>
                <w:b/>
                <w:bCs/>
                <w:color w:val="FFFFFF" w:themeColor="background1"/>
                <w:lang w:val="en-US"/>
              </w:rPr>
              <w:t>Version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2EB3C0EE" w14:textId="77777777" w:rsidR="00FB76FA" w:rsidRPr="00134512" w:rsidRDefault="00FB76FA" w:rsidP="00134512">
            <w:pPr>
              <w:rPr>
                <w:b/>
                <w:bCs/>
                <w:color w:val="FFFFFF" w:themeColor="background1"/>
                <w:lang w:val="en-US"/>
              </w:rPr>
            </w:pPr>
            <w:r w:rsidRPr="00134512">
              <w:rPr>
                <w:b/>
                <w:bCs/>
                <w:color w:val="FFFFFF" w:themeColor="background1"/>
                <w:lang w:val="en-US"/>
              </w:rPr>
              <w:t>Date</w:t>
            </w:r>
          </w:p>
        </w:tc>
        <w:tc>
          <w:tcPr>
            <w:tcW w:w="1843" w:type="dxa"/>
            <w:shd w:val="clear" w:color="auto" w:fill="1F497D" w:themeFill="text2"/>
            <w:vAlign w:val="center"/>
          </w:tcPr>
          <w:p w14:paraId="40FD3D1B" w14:textId="77777777" w:rsidR="00FB76FA" w:rsidRPr="00134512" w:rsidRDefault="000E3551" w:rsidP="00134512">
            <w:pPr>
              <w:rPr>
                <w:b/>
                <w:bCs/>
                <w:color w:val="FFFFFF" w:themeColor="background1"/>
                <w:lang w:val="en-US"/>
              </w:rPr>
            </w:pPr>
            <w:r w:rsidRPr="00134512">
              <w:rPr>
                <w:b/>
                <w:bCs/>
                <w:color w:val="FFFFFF" w:themeColor="background1"/>
                <w:lang w:val="en-US"/>
              </w:rPr>
              <w:t>Auteur</w:t>
            </w:r>
          </w:p>
        </w:tc>
        <w:tc>
          <w:tcPr>
            <w:tcW w:w="4878" w:type="dxa"/>
            <w:shd w:val="clear" w:color="auto" w:fill="1F497D" w:themeFill="text2"/>
            <w:vAlign w:val="center"/>
          </w:tcPr>
          <w:p w14:paraId="4E1E1C0F" w14:textId="77777777" w:rsidR="00FB76FA" w:rsidRPr="00134512" w:rsidRDefault="00646ACA" w:rsidP="00134512">
            <w:pPr>
              <w:rPr>
                <w:b/>
                <w:bCs/>
                <w:color w:val="FFFFFF" w:themeColor="background1"/>
                <w:lang w:val="en-US"/>
              </w:rPr>
            </w:pPr>
            <w:r w:rsidRPr="00134512">
              <w:rPr>
                <w:b/>
                <w:bCs/>
                <w:color w:val="FFFFFF" w:themeColor="background1"/>
                <w:lang w:val="en-US"/>
              </w:rPr>
              <w:t>Commentaries</w:t>
            </w:r>
          </w:p>
        </w:tc>
      </w:tr>
      <w:tr w:rsidR="000357C1" w:rsidRPr="00C567F3" w14:paraId="2C69BD92" w14:textId="77777777" w:rsidTr="00BA3A99">
        <w:trPr>
          <w:trHeight w:val="83"/>
        </w:trPr>
        <w:tc>
          <w:tcPr>
            <w:tcW w:w="1021" w:type="dxa"/>
            <w:vAlign w:val="center"/>
          </w:tcPr>
          <w:p w14:paraId="2354A5A4" w14:textId="77777777" w:rsidR="000357C1" w:rsidRPr="00C567F3" w:rsidRDefault="000357C1" w:rsidP="00134512"/>
        </w:tc>
        <w:tc>
          <w:tcPr>
            <w:tcW w:w="1418" w:type="dxa"/>
            <w:vAlign w:val="center"/>
          </w:tcPr>
          <w:p w14:paraId="01634924" w14:textId="77777777" w:rsidR="000357C1" w:rsidRPr="00C567F3" w:rsidRDefault="000357C1" w:rsidP="00134512"/>
        </w:tc>
        <w:tc>
          <w:tcPr>
            <w:tcW w:w="1843" w:type="dxa"/>
            <w:vAlign w:val="center"/>
          </w:tcPr>
          <w:p w14:paraId="58F9A545" w14:textId="77777777" w:rsidR="000357C1" w:rsidRPr="00C567F3" w:rsidRDefault="000357C1" w:rsidP="00134512"/>
        </w:tc>
        <w:tc>
          <w:tcPr>
            <w:tcW w:w="4878" w:type="dxa"/>
            <w:vAlign w:val="center"/>
          </w:tcPr>
          <w:p w14:paraId="7C4634EF" w14:textId="77777777" w:rsidR="000357C1" w:rsidRPr="00C567F3" w:rsidRDefault="000357C1" w:rsidP="00134512"/>
        </w:tc>
      </w:tr>
      <w:tr w:rsidR="00563149" w:rsidRPr="00C567F3" w14:paraId="32165331" w14:textId="77777777" w:rsidTr="00BA3A99">
        <w:trPr>
          <w:trHeight w:val="83"/>
        </w:trPr>
        <w:tc>
          <w:tcPr>
            <w:tcW w:w="1021" w:type="dxa"/>
            <w:vAlign w:val="center"/>
          </w:tcPr>
          <w:p w14:paraId="6F9A508B" w14:textId="77777777" w:rsidR="00563149" w:rsidRDefault="00563149" w:rsidP="00134512"/>
        </w:tc>
        <w:tc>
          <w:tcPr>
            <w:tcW w:w="1418" w:type="dxa"/>
            <w:vAlign w:val="center"/>
          </w:tcPr>
          <w:p w14:paraId="0E10E1C8" w14:textId="77777777" w:rsidR="00563149" w:rsidRDefault="00563149" w:rsidP="00134512"/>
        </w:tc>
        <w:tc>
          <w:tcPr>
            <w:tcW w:w="1843" w:type="dxa"/>
            <w:vAlign w:val="center"/>
          </w:tcPr>
          <w:p w14:paraId="38B25DBE" w14:textId="77777777" w:rsidR="00563149" w:rsidRDefault="00563149" w:rsidP="00134512"/>
        </w:tc>
        <w:tc>
          <w:tcPr>
            <w:tcW w:w="4878" w:type="dxa"/>
            <w:vAlign w:val="center"/>
          </w:tcPr>
          <w:p w14:paraId="2DC322AF" w14:textId="77777777" w:rsidR="00563149" w:rsidRPr="00C567F3" w:rsidRDefault="00563149" w:rsidP="00134512"/>
        </w:tc>
      </w:tr>
    </w:tbl>
    <w:p w14:paraId="1D823A72" w14:textId="77777777" w:rsidR="00D747B7" w:rsidRDefault="00D747B7" w:rsidP="0029078F">
      <w:pPr>
        <w:ind w:left="862" w:hanging="505"/>
        <w:rPr>
          <w:rFonts w:asciiTheme="minorHAnsi" w:hAnsiTheme="minorHAnsi" w:cstheme="minorHAnsi"/>
        </w:rPr>
      </w:pPr>
    </w:p>
    <w:p w14:paraId="2808F15F" w14:textId="77777777" w:rsidR="00A47987" w:rsidRPr="00C567F3" w:rsidRDefault="008B6AE7" w:rsidP="0029078F">
      <w:pPr>
        <w:ind w:left="862" w:hanging="505"/>
        <w:rPr>
          <w:rFonts w:asciiTheme="minorHAnsi" w:hAnsiTheme="minorHAnsi" w:cstheme="minorHAnsi"/>
          <w:b/>
          <w:sz w:val="4"/>
          <w:szCs w:val="4"/>
        </w:rPr>
      </w:pPr>
      <w:r w:rsidRPr="00C567F3">
        <w:rPr>
          <w:rFonts w:asciiTheme="minorHAnsi" w:hAnsiTheme="minorHAnsi" w:cstheme="minorHAnsi"/>
        </w:rPr>
        <w:br w:type="page"/>
      </w:r>
    </w:p>
    <w:p w14:paraId="7A2087B3" w14:textId="77777777" w:rsidR="00D868B6" w:rsidRDefault="00D868B6" w:rsidP="0020639E">
      <w:pPr>
        <w:pStyle w:val="TM1"/>
      </w:pPr>
    </w:p>
    <w:p w14:paraId="4D02D517" w14:textId="77777777" w:rsidR="00D868B6" w:rsidRPr="00134512" w:rsidRDefault="00D868B6" w:rsidP="0020639E">
      <w:pPr>
        <w:pStyle w:val="TM1"/>
        <w:rPr>
          <w:rFonts w:ascii="Assistant" w:hAnsi="Assistant" w:cs="Assistant"/>
          <w:color w:val="17365D" w:themeColor="text2" w:themeShade="BF"/>
          <w:sz w:val="24"/>
          <w:szCs w:val="22"/>
        </w:rPr>
      </w:pPr>
      <w:r w:rsidRPr="00134512">
        <w:rPr>
          <w:rFonts w:ascii="Assistant" w:hAnsi="Assistant" w:cs="Assistant"/>
          <w:color w:val="17365D" w:themeColor="text2" w:themeShade="BF"/>
          <w:sz w:val="24"/>
          <w:szCs w:val="22"/>
        </w:rPr>
        <w:t>SOMMAIRE</w:t>
      </w:r>
    </w:p>
    <w:p w14:paraId="00B59EF6" w14:textId="77777777" w:rsidR="00D868B6" w:rsidRDefault="00D868B6" w:rsidP="0020639E">
      <w:pPr>
        <w:pStyle w:val="TM1"/>
      </w:pPr>
    </w:p>
    <w:p w14:paraId="52A00168" w14:textId="77777777" w:rsidR="0064422D" w:rsidRDefault="0020639E">
      <w:pPr>
        <w:pStyle w:val="TM1"/>
        <w:tabs>
          <w:tab w:val="left" w:pos="60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BB370F">
        <w:rPr>
          <w:rFonts w:ascii="Assistant" w:hAnsi="Assistant" w:cs="Assistant"/>
          <w:b w:val="0"/>
          <w:bCs w:val="0"/>
          <w:caps w:val="0"/>
          <w:szCs w:val="22"/>
        </w:rPr>
        <w:fldChar w:fldCharType="begin"/>
      </w:r>
      <w:r w:rsidRPr="00BB370F">
        <w:rPr>
          <w:rFonts w:ascii="Assistant" w:hAnsi="Assistant" w:cs="Assistant"/>
          <w:b w:val="0"/>
          <w:bCs w:val="0"/>
          <w:caps w:val="0"/>
          <w:szCs w:val="22"/>
        </w:rPr>
        <w:instrText xml:space="preserve"> TOC \o "1-3" </w:instrText>
      </w:r>
      <w:r w:rsidRPr="00BB370F">
        <w:rPr>
          <w:rFonts w:ascii="Assistant" w:hAnsi="Assistant" w:cs="Assistant"/>
          <w:b w:val="0"/>
          <w:bCs w:val="0"/>
          <w:caps w:val="0"/>
          <w:szCs w:val="22"/>
        </w:rPr>
        <w:fldChar w:fldCharType="separate"/>
      </w:r>
      <w:r w:rsidR="0064422D">
        <w:rPr>
          <w:noProof/>
        </w:rPr>
        <w:t>1.</w:t>
      </w:r>
      <w:r w:rsidR="0064422D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  <w:tab/>
      </w:r>
      <w:r w:rsidR="0064422D">
        <w:rPr>
          <w:noProof/>
        </w:rPr>
        <w:t>Introduction</w:t>
      </w:r>
      <w:r w:rsidR="0064422D">
        <w:rPr>
          <w:noProof/>
        </w:rPr>
        <w:tab/>
      </w:r>
      <w:r w:rsidR="0064422D">
        <w:rPr>
          <w:noProof/>
        </w:rPr>
        <w:fldChar w:fldCharType="begin"/>
      </w:r>
      <w:r w:rsidR="0064422D">
        <w:rPr>
          <w:noProof/>
        </w:rPr>
        <w:instrText xml:space="preserve"> PAGEREF _Toc188950523 \h </w:instrText>
      </w:r>
      <w:r w:rsidR="0064422D">
        <w:rPr>
          <w:noProof/>
        </w:rPr>
      </w:r>
      <w:r w:rsidR="0064422D">
        <w:rPr>
          <w:noProof/>
        </w:rPr>
        <w:fldChar w:fldCharType="separate"/>
      </w:r>
      <w:r w:rsidR="0064422D">
        <w:rPr>
          <w:noProof/>
        </w:rPr>
        <w:t>4</w:t>
      </w:r>
      <w:r w:rsidR="0064422D">
        <w:rPr>
          <w:noProof/>
        </w:rPr>
        <w:fldChar w:fldCharType="end"/>
      </w:r>
    </w:p>
    <w:p w14:paraId="5F62DBE8" w14:textId="77777777" w:rsidR="0002206D" w:rsidRPr="00E46547" w:rsidRDefault="0020639E" w:rsidP="00F72797">
      <w:pPr>
        <w:pStyle w:val="TM2"/>
        <w:contextualSpacing/>
      </w:pPr>
      <w:r w:rsidRPr="00BB370F">
        <w:rPr>
          <w:rFonts w:ascii="Assistant" w:hAnsi="Assistant" w:cs="Assistant"/>
          <w:b/>
          <w:bCs/>
          <w:caps/>
          <w:szCs w:val="22"/>
        </w:rPr>
        <w:fldChar w:fldCharType="end"/>
      </w:r>
    </w:p>
    <w:p w14:paraId="6E9B3283" w14:textId="77777777" w:rsidR="00DC1803" w:rsidRDefault="00DC1803" w:rsidP="00DC1803">
      <w:pPr>
        <w:rPr>
          <w:rFonts w:asciiTheme="minorHAnsi" w:hAnsiTheme="minorHAnsi" w:cstheme="minorHAnsi"/>
          <w:color w:val="FF0000"/>
        </w:rPr>
      </w:pPr>
    </w:p>
    <w:p w14:paraId="52EDC69F" w14:textId="77777777" w:rsidR="00ED34B8" w:rsidRPr="007E082C" w:rsidRDefault="00C33047" w:rsidP="00ED34B8">
      <w:pPr>
        <w:rPr>
          <w:rFonts w:ascii="Times New Roman" w:hAnsi="Times New Roman"/>
          <w:sz w:val="24"/>
          <w:szCs w:val="24"/>
        </w:rPr>
      </w:pPr>
      <w:r>
        <w:rPr>
          <w:rFonts w:asciiTheme="minorHAnsi" w:hAnsiTheme="minorHAnsi" w:cstheme="minorHAnsi"/>
          <w:color w:val="FF0000"/>
        </w:rPr>
        <w:br w:type="page"/>
      </w:r>
    </w:p>
    <w:p w14:paraId="06E9A57F" w14:textId="77777777" w:rsidR="0064422D" w:rsidRPr="0064422D" w:rsidRDefault="00ED34B8" w:rsidP="0064422D">
      <w:pPr>
        <w:pStyle w:val="Titre1"/>
      </w:pPr>
      <w:bookmarkStart w:id="0" w:name="_Toc188950523"/>
      <w:r w:rsidRPr="007E082C">
        <w:lastRenderedPageBreak/>
        <w:t>Introduction</w:t>
      </w:r>
      <w:bookmarkEnd w:id="0"/>
    </w:p>
    <w:p w14:paraId="4C7EA38C" w14:textId="77777777" w:rsidR="00336187" w:rsidRPr="00336187" w:rsidRDefault="00336187" w:rsidP="00336187"/>
    <w:p w14:paraId="3155045B" w14:textId="77777777" w:rsidR="00336187" w:rsidRPr="00336187" w:rsidRDefault="00336187" w:rsidP="00083D75">
      <w:pPr>
        <w:pStyle w:val="ParagrapheExakis"/>
      </w:pPr>
    </w:p>
    <w:sectPr w:rsidR="00336187" w:rsidRPr="00336187" w:rsidSect="00760A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993" w:right="1133" w:bottom="1843" w:left="1701" w:header="709" w:footer="7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8FBF" w14:textId="77777777" w:rsidR="006043CE" w:rsidRDefault="006043CE">
      <w:r>
        <w:separator/>
      </w:r>
    </w:p>
  </w:endnote>
  <w:endnote w:type="continuationSeparator" w:id="0">
    <w:p w14:paraId="62633A24" w14:textId="77777777" w:rsidR="006043CE" w:rsidRDefault="006043CE">
      <w:r>
        <w:continuationSeparator/>
      </w:r>
    </w:p>
  </w:endnote>
  <w:endnote w:type="continuationNotice" w:id="1">
    <w:p w14:paraId="7120521D" w14:textId="77777777" w:rsidR="006043CE" w:rsidRDefault="006043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Assistant">
    <w:altName w:val="Assistant"/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FF10" w14:textId="77777777" w:rsidR="006043CE" w:rsidRDefault="006043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A67A" w14:textId="77777777" w:rsidR="00AA1D2B" w:rsidRPr="00A70B39" w:rsidRDefault="00AA1D2B" w:rsidP="007B41D9">
    <w:pPr>
      <w:pStyle w:val="Pieddepage"/>
      <w:tabs>
        <w:tab w:val="clear" w:pos="4536"/>
      </w:tabs>
      <w:jc w:val="right"/>
      <w:rPr>
        <w:rFonts w:cs="Calibri"/>
        <w:iCs/>
        <w:color w:val="4C4C4C"/>
        <w:sz w:val="18"/>
        <w:szCs w:val="18"/>
      </w:rPr>
    </w:pPr>
    <w:r w:rsidRPr="00ED6F3A">
      <w:rPr>
        <w:rFonts w:cs="Calibri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7458" behindDoc="1" locked="0" layoutInCell="1" allowOverlap="1" wp14:anchorId="1ABAF7D6" wp14:editId="11C28145">
              <wp:simplePos x="0" y="0"/>
              <wp:positionH relativeFrom="margin">
                <wp:posOffset>-438150</wp:posOffset>
              </wp:positionH>
              <wp:positionV relativeFrom="page">
                <wp:posOffset>9764395</wp:posOffset>
              </wp:positionV>
              <wp:extent cx="2871470" cy="770890"/>
              <wp:effectExtent l="0" t="0" r="0" b="0"/>
              <wp:wrapNone/>
              <wp:docPr id="9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1470" cy="770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A9C2A" w14:textId="6CAF1EBC" w:rsidR="00AA1D2B" w:rsidRPr="00F34461" w:rsidRDefault="00AA1D2B" w:rsidP="00E46547">
                          <w:pPr>
                            <w:jc w:val="left"/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</w:pPr>
                          <w:r w:rsidRPr="00F34461">
                            <w:rPr>
                              <w:rFonts w:ascii="Roboto Condensed Light" w:hAnsi="Roboto Condensed Light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SAS ONE ID</w:t>
                          </w:r>
                          <w:r w:rsidRPr="00D537ED">
                            <w:rPr>
                              <w:rFonts w:ascii="Roboto Condensed Light" w:hAnsi="Roboto Condensed Light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Roboto Condensed Light" w:hAnsi="Roboto Condensed Light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 xml:space="preserve">SAS au capital de </w:t>
                          </w:r>
                          <w:r w:rsidR="006043CE" w:rsidRPr="006043CE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29 040</w:t>
                          </w:r>
                          <w:r w:rsidR="006043CE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€</w:t>
                          </w:r>
                          <w:r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br/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1 Avenue du Grand Chêne, 34270 ST Mathieu de Tréviers</w:t>
                          </w:r>
                          <w:r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br/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Organisme de formation enregistré sous le numéro 91 34 06721 34 auprès du préfet de la région Languedoc-Roussillon</w:t>
                          </w:r>
                        </w:p>
                        <w:p w14:paraId="1935E6FB" w14:textId="77777777" w:rsidR="00AA1D2B" w:rsidRDefault="00AA1D2B" w:rsidP="00ED6F3A">
                          <w:pPr>
                            <w:ind w:left="-426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BAF7D6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4.5pt;margin-top:768.85pt;width:226.1pt;height:60.7pt;z-index:-25164902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" filled="f" stroked="f">
              <v:textbox style="mso-fit-shape-to-text:t">
                <w:txbxContent>
                  <w:p w14:paraId="51AA9C2A" w14:textId="6CAF1EBC" w:rsidR="00AA1D2B" w:rsidRPr="00F34461" w:rsidRDefault="00AA1D2B" w:rsidP="00E46547">
                    <w:pPr>
                      <w:jc w:val="left"/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</w:pPr>
                    <w:r w:rsidRPr="00F34461">
                      <w:rPr>
                        <w:rFonts w:ascii="Roboto Condensed Light" w:hAnsi="Roboto Condensed Light" w:cs="Arial"/>
                        <w:b/>
                        <w:bCs/>
                        <w:color w:val="002060"/>
                        <w:sz w:val="16"/>
                        <w:szCs w:val="16"/>
                      </w:rPr>
                      <w:t>SAS ONE ID</w:t>
                    </w:r>
                    <w:r w:rsidRPr="00D537ED">
                      <w:rPr>
                        <w:rFonts w:ascii="Roboto Condensed Light" w:hAnsi="Roboto Condensed Light" w:cs="Arial"/>
                        <w:b/>
                        <w:bCs/>
                        <w:color w:val="00206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Roboto Condensed Light" w:hAnsi="Roboto Condensed Light" w:cs="Arial"/>
                        <w:b/>
                        <w:bCs/>
                        <w:sz w:val="16"/>
                        <w:szCs w:val="16"/>
                      </w:rPr>
                      <w:t xml:space="preserve">- </w:t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 xml:space="preserve">SAS au capital de </w:t>
                    </w:r>
                    <w:r w:rsidR="006043CE" w:rsidRPr="006043CE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29 040</w:t>
                    </w:r>
                    <w:r w:rsidR="006043CE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 xml:space="preserve"> </w:t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€</w:t>
                    </w:r>
                    <w:r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br/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1 Avenue du Grand Chêne, 34270 ST Mathieu de Tréviers</w:t>
                    </w:r>
                    <w:r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br/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Organisme de formation enregistré sous le numéro 91 34 06721 34 auprès du préfet de la région Languedoc-Roussillon</w:t>
                    </w:r>
                  </w:p>
                  <w:p w14:paraId="1935E6FB" w14:textId="77777777" w:rsidR="00AA1D2B" w:rsidRDefault="00AA1D2B" w:rsidP="00ED6F3A">
                    <w:pPr>
                      <w:ind w:left="-426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ED6F3A">
      <w:rPr>
        <w:rFonts w:cs="Calibri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8482" behindDoc="1" locked="0" layoutInCell="1" allowOverlap="1" wp14:anchorId="6DE5F434" wp14:editId="29D65B50">
              <wp:simplePos x="0" y="0"/>
              <wp:positionH relativeFrom="margin">
                <wp:posOffset>2733040</wp:posOffset>
              </wp:positionH>
              <wp:positionV relativeFrom="page">
                <wp:posOffset>9775190</wp:posOffset>
              </wp:positionV>
              <wp:extent cx="2633345" cy="588010"/>
              <wp:effectExtent l="0" t="0" r="0" b="2540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3345" cy="588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6CF694" w14:textId="77777777" w:rsidR="00AA1D2B" w:rsidRPr="00F34461" w:rsidRDefault="00AA1D2B" w:rsidP="00E46547">
                          <w:pPr>
                            <w:jc w:val="left"/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</w:pP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 xml:space="preserve">Tel : +33 (0)4 67 12 00 48 </w:t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br/>
                            <w:t xml:space="preserve">Fax +33 (0) 955 82 99 73 </w:t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br/>
                            <w:t>RCS Montpellier n°501 762</w:t>
                          </w:r>
                          <w:r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 </w:t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678</w:t>
                          </w:r>
                          <w:r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br/>
                          </w:r>
                          <w:r w:rsidRPr="00F34461">
                            <w:rPr>
                              <w:rFonts w:ascii="Roboto Condensed Light" w:hAnsi="Roboto Condensed Light" w:cs="Arial"/>
                              <w:sz w:val="16"/>
                              <w:szCs w:val="16"/>
                            </w:rPr>
                            <w:t>Code NAF 6201Z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DE5F434" id="Zone de texte 13" o:spid="_x0000_s1036" type="#_x0000_t202" style="position:absolute;left:0;text-align:left;margin-left:215.2pt;margin-top:769.7pt;width:207.35pt;height:46.3pt;z-index:-25164799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" filled="f" stroked="f">
              <v:textbox style="mso-fit-shape-to-text:t">
                <w:txbxContent>
                  <w:p w14:paraId="236CF694" w14:textId="77777777" w:rsidR="00AA1D2B" w:rsidRPr="00F34461" w:rsidRDefault="00AA1D2B" w:rsidP="00E46547">
                    <w:pPr>
                      <w:jc w:val="left"/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</w:pP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 xml:space="preserve">Tel : +33 (0)4 67 12 00 48 </w:t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br/>
                      <w:t xml:space="preserve">Fax +33 (0) 955 82 99 73 </w:t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br/>
                      <w:t>RCS Montpellier n°501 762</w:t>
                    </w:r>
                    <w:r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 </w:t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678</w:t>
                    </w:r>
                    <w:r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br/>
                    </w:r>
                    <w:r w:rsidRPr="00F34461">
                      <w:rPr>
                        <w:rFonts w:ascii="Roboto Condensed Light" w:hAnsi="Roboto Condensed Light" w:cs="Arial"/>
                        <w:sz w:val="16"/>
                        <w:szCs w:val="16"/>
                      </w:rPr>
                      <w:t>Code NAF 6201Z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D6F3A">
      <w:rPr>
        <w:rFonts w:cs="Calibri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9506" behindDoc="1" locked="0" layoutInCell="1" allowOverlap="1" wp14:anchorId="1F79DF9C" wp14:editId="21842B75">
              <wp:simplePos x="0" y="0"/>
              <wp:positionH relativeFrom="page">
                <wp:posOffset>5881370</wp:posOffset>
              </wp:positionH>
              <wp:positionV relativeFrom="page">
                <wp:posOffset>9848850</wp:posOffset>
              </wp:positionV>
              <wp:extent cx="993775" cy="189230"/>
              <wp:effectExtent l="0" t="0" r="0" b="1270"/>
              <wp:wrapNone/>
              <wp:docPr id="1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3775" cy="1892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ABADA" w14:textId="77777777" w:rsidR="00AA1D2B" w:rsidRPr="00F34461" w:rsidRDefault="00AA1D2B" w:rsidP="00ED6F3A">
                          <w:pPr>
                            <w:rPr>
                              <w:rFonts w:ascii="Roboto Condensed Light" w:hAnsi="Roboto Condensed Light" w:cs="Arial"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 w:rsidRPr="00F34461">
                            <w:rPr>
                              <w:rFonts w:ascii="Roboto Condensed Light" w:hAnsi="Roboto Condensed Light" w:cs="Arial"/>
                              <w:i/>
                              <w:iCs/>
                              <w:sz w:val="12"/>
                              <w:szCs w:val="12"/>
                            </w:rPr>
                            <w:t>Version 01 du 10/05/2021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79DF9C" id="_x0000_s1037" type="#_x0000_t202" style="position:absolute;left:0;text-align:left;margin-left:463.1pt;margin-top:775.5pt;width:78.25pt;height:14.9pt;z-index:-25164697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" filled="f" stroked="f">
              <v:textbox>
                <w:txbxContent>
                  <w:p w14:paraId="737ABADA" w14:textId="77777777" w:rsidR="00AA1D2B" w:rsidRPr="00F34461" w:rsidRDefault="00AA1D2B" w:rsidP="00ED6F3A">
                    <w:pPr>
                      <w:rPr>
                        <w:rFonts w:ascii="Roboto Condensed Light" w:hAnsi="Roboto Condensed Light" w:cs="Arial"/>
                        <w:i/>
                        <w:iCs/>
                        <w:sz w:val="12"/>
                        <w:szCs w:val="12"/>
                      </w:rPr>
                    </w:pPr>
                    <w:r w:rsidRPr="00F34461">
                      <w:rPr>
                        <w:rFonts w:ascii="Roboto Condensed Light" w:hAnsi="Roboto Condensed Light" w:cs="Arial"/>
                        <w:i/>
                        <w:iCs/>
                        <w:sz w:val="12"/>
                        <w:szCs w:val="12"/>
                      </w:rPr>
                      <w:t>Version 01 du 10/05/2021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ED6F3A">
      <w:rPr>
        <w:rFonts w:cs="Calibri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70530" behindDoc="0" locked="0" layoutInCell="1" allowOverlap="1" wp14:anchorId="6683DB6D" wp14:editId="6B85E014">
              <wp:simplePos x="0" y="0"/>
              <wp:positionH relativeFrom="column">
                <wp:posOffset>-539115</wp:posOffset>
              </wp:positionH>
              <wp:positionV relativeFrom="page">
                <wp:posOffset>9625330</wp:posOffset>
              </wp:positionV>
              <wp:extent cx="6882130" cy="0"/>
              <wp:effectExtent l="0" t="0" r="0" b="0"/>
              <wp:wrapNone/>
              <wp:docPr id="12" name="Connecteur droit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8213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04AD5" id="Connecteur droit 8" o:spid="_x0000_s1026" style="position:absolute;z-index:25167053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-42.45pt,757.9pt" to="499.45pt,7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" strokecolor="#4472c4" strokeweight=".5pt">
              <v:stroke joinstyle="miter"/>
              <o:lock v:ext="edit" shapetype="f"/>
              <w10:wrap anchory="page"/>
            </v:line>
          </w:pict>
        </mc:Fallback>
      </mc:AlternateContent>
    </w:r>
    <w:r w:rsidRPr="00A70B39">
      <w:rPr>
        <w:rFonts w:cs="Calibri"/>
        <w:sz w:val="18"/>
        <w:szCs w:val="18"/>
      </w:rPr>
      <w:fldChar w:fldCharType="begin"/>
    </w:r>
    <w:r w:rsidRPr="00A70B39">
      <w:rPr>
        <w:rFonts w:cs="Calibri"/>
        <w:sz w:val="18"/>
        <w:szCs w:val="18"/>
      </w:rPr>
      <w:instrText>PAGE   \* MERGEFORMAT</w:instrText>
    </w:r>
    <w:r w:rsidRPr="00A70B39">
      <w:rPr>
        <w:rFonts w:cs="Calibri"/>
        <w:sz w:val="18"/>
        <w:szCs w:val="18"/>
      </w:rPr>
      <w:fldChar w:fldCharType="separate"/>
    </w:r>
    <w:r>
      <w:rPr>
        <w:rFonts w:cs="Calibri"/>
        <w:sz w:val="18"/>
        <w:szCs w:val="18"/>
      </w:rPr>
      <w:t>2</w:t>
    </w:r>
    <w:r w:rsidRPr="00A70B39">
      <w:rPr>
        <w:rFonts w:cs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9860A" w14:textId="77777777" w:rsidR="006043CE" w:rsidRDefault="006043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3868" w14:textId="77777777" w:rsidR="006043CE" w:rsidRDefault="006043CE">
      <w:r>
        <w:separator/>
      </w:r>
    </w:p>
  </w:footnote>
  <w:footnote w:type="continuationSeparator" w:id="0">
    <w:p w14:paraId="21244783" w14:textId="77777777" w:rsidR="006043CE" w:rsidRDefault="006043CE">
      <w:r>
        <w:continuationSeparator/>
      </w:r>
    </w:p>
  </w:footnote>
  <w:footnote w:type="continuationNotice" w:id="1">
    <w:p w14:paraId="0CA2F7B3" w14:textId="77777777" w:rsidR="006043CE" w:rsidRDefault="006043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F7D9" w14:textId="77777777" w:rsidR="006043CE" w:rsidRDefault="006043C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B55F" w14:textId="77777777" w:rsidR="00FE1D54" w:rsidRPr="006E7247" w:rsidRDefault="00887FD3" w:rsidP="00FE1D54">
    <w:pPr>
      <w:pStyle w:val="TITREENTETEDEPAGE"/>
      <w:ind w:firstLine="2479"/>
      <w:jc w:val="both"/>
    </w:pPr>
    <w:r w:rsidRPr="006E7247">
      <w:drawing>
        <wp:anchor distT="0" distB="0" distL="114300" distR="114300" simplePos="0" relativeHeight="251662338" behindDoc="1" locked="0" layoutInCell="1" allowOverlap="1" wp14:anchorId="7FF94D12" wp14:editId="1A0E9B56">
          <wp:simplePos x="0" y="0"/>
          <wp:positionH relativeFrom="column">
            <wp:posOffset>-478790</wp:posOffset>
          </wp:positionH>
          <wp:positionV relativeFrom="page">
            <wp:posOffset>351790</wp:posOffset>
          </wp:positionV>
          <wp:extent cx="1504950" cy="554990"/>
          <wp:effectExtent l="0" t="0" r="0" b="0"/>
          <wp:wrapNone/>
          <wp:docPr id="195" name="Image 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4386" w:rsidRPr="006E7247">
      <mc:AlternateContent>
        <mc:Choice Requires="wps">
          <w:drawing>
            <wp:anchor distT="0" distB="0" distL="114300" distR="114300" simplePos="0" relativeHeight="251664386" behindDoc="0" locked="0" layoutInCell="1" allowOverlap="1" wp14:anchorId="3D69E605" wp14:editId="22AA1500">
              <wp:simplePos x="0" y="0"/>
              <wp:positionH relativeFrom="column">
                <wp:posOffset>1811020</wp:posOffset>
              </wp:positionH>
              <wp:positionV relativeFrom="page">
                <wp:posOffset>466725</wp:posOffset>
              </wp:positionV>
              <wp:extent cx="167005" cy="0"/>
              <wp:effectExtent l="0" t="0" r="0" b="0"/>
              <wp:wrapNone/>
              <wp:docPr id="24" name="Connecteur droi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16700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451F69" id="Connecteur droit 12" o:spid="_x0000_s1026" style="position:absolute;flip:x;z-index:2516643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42.6pt,36.75pt" to="155.7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" strokecolor="#f68c36 [3049]">
              <o:lock v:ext="edit" shapetype="f"/>
              <w10:wrap anchory="page"/>
            </v:line>
          </w:pict>
        </mc:Fallback>
      </mc:AlternateContent>
    </w:r>
    <w:r w:rsidR="00FE1D54">
      <mc:AlternateContent>
        <mc:Choice Requires="wps">
          <w:drawing>
            <wp:anchor distT="45720" distB="45720" distL="114300" distR="114300" simplePos="0" relativeHeight="251665410" behindDoc="0" locked="0" layoutInCell="1" allowOverlap="1" wp14:anchorId="71F469E7" wp14:editId="488FB901">
              <wp:simplePos x="0" y="0"/>
              <wp:positionH relativeFrom="column">
                <wp:posOffset>1846418</wp:posOffset>
              </wp:positionH>
              <wp:positionV relativeFrom="page">
                <wp:posOffset>494665</wp:posOffset>
              </wp:positionV>
              <wp:extent cx="2810510" cy="323850"/>
              <wp:effectExtent l="0" t="0" r="889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051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="Assistant"/>
                            </w:rPr>
                            <w:alias w:val="Titre "/>
                            <w:tag w:val=""/>
                            <w:id w:val="74608124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00FC673" w14:textId="77777777" w:rsidR="00FE1D54" w:rsidRPr="00FE1D54" w:rsidRDefault="0064422D" w:rsidP="00FE1D54">
                              <w:pPr>
                                <w:rPr>
                                  <w:rFonts w:cs="Assistant"/>
                                </w:rPr>
                              </w:pPr>
                              <w:r>
                                <w:rPr>
                                  <w:rFonts w:cs="Assistant"/>
                                </w:rPr>
                                <w:t>Titre principal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F469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45.4pt;margin-top:38.95pt;width:221.3pt;height:25.5pt;z-index:25166541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" stroked="f">
              <v:textbox>
                <w:txbxContent>
                  <w:sdt>
                    <w:sdtPr>
                      <w:rPr>
                        <w:rFonts w:cs="Assistant"/>
                      </w:rPr>
                      <w:alias w:val="Titre "/>
                      <w:tag w:val=""/>
                      <w:id w:val="746081249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00FC673" w14:textId="77777777" w:rsidR="00FE1D54" w:rsidRPr="00FE1D54" w:rsidRDefault="0064422D" w:rsidP="00FE1D54">
                        <w:pPr>
                          <w:rPr>
                            <w:rFonts w:cs="Assistant"/>
                          </w:rPr>
                        </w:pPr>
                        <w:r>
                          <w:rPr>
                            <w:rFonts w:cs="Assistant"/>
                          </w:rPr>
                          <w:t>Titre principal</w:t>
                        </w:r>
                      </w:p>
                    </w:sdtContent>
                  </w:sdt>
                </w:txbxContent>
              </v:textbox>
              <w10:wrap type="square" anchory="page"/>
            </v:shape>
          </w:pict>
        </mc:Fallback>
      </mc:AlternateContent>
    </w:r>
    <w:r w:rsidR="00FE1D54" w:rsidRPr="006E7247">
      <mc:AlternateContent>
        <mc:Choice Requires="wps">
          <w:drawing>
            <wp:anchor distT="0" distB="0" distL="114300" distR="114300" simplePos="0" relativeHeight="251663362" behindDoc="0" locked="0" layoutInCell="1" allowOverlap="1" wp14:anchorId="4CB93F64" wp14:editId="79C1CBF9">
              <wp:simplePos x="0" y="0"/>
              <wp:positionH relativeFrom="column">
                <wp:posOffset>1813701</wp:posOffset>
              </wp:positionH>
              <wp:positionV relativeFrom="page">
                <wp:posOffset>467995</wp:posOffset>
              </wp:positionV>
              <wp:extent cx="0" cy="115570"/>
              <wp:effectExtent l="0" t="0" r="38100" b="36830"/>
              <wp:wrapNone/>
              <wp:docPr id="26" name="Connecteur droit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1557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BC7217" id="Connecteur droit 11" o:spid="_x0000_s1026" style="position:absolute;z-index:251663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42.8pt,36.85pt" to="142.8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" strokecolor="#f68c36 [3049]">
              <o:lock v:ext="edit" shapetype="f"/>
              <w10:wrap anchory="page"/>
            </v:line>
          </w:pict>
        </mc:Fallback>
      </mc:AlternateContent>
    </w:r>
    <w:r w:rsidR="00FE1D54">
      <w:t xml:space="preserve">  </w:t>
    </w:r>
  </w:p>
  <w:p w14:paraId="1801E571" w14:textId="77777777" w:rsidR="00473626" w:rsidRDefault="00473626" w:rsidP="00FE1D54">
    <w:pPr>
      <w:pStyle w:val="En-tte"/>
    </w:pPr>
  </w:p>
  <w:p w14:paraId="1BCBD10E" w14:textId="77777777" w:rsidR="00FE1D54" w:rsidRPr="00FE1D54" w:rsidRDefault="00FE1D54" w:rsidP="00FE1D5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4210" w14:textId="77777777" w:rsidR="006043CE" w:rsidRDefault="006043C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F"/>
    <w:multiLevelType w:val="multilevel"/>
    <w:tmpl w:val="0000003F"/>
    <w:name w:val="WW8Num6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71"/>
    <w:multiLevelType w:val="singleLevel"/>
    <w:tmpl w:val="00000071"/>
    <w:name w:val="WW8Num1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9EE19AE"/>
    <w:multiLevelType w:val="hybridMultilevel"/>
    <w:tmpl w:val="2F505CD0"/>
    <w:name w:val="Titres de proposition Exakis2"/>
    <w:lvl w:ilvl="0" w:tplc="C698714C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Arial" w:hint="default"/>
      </w:rPr>
    </w:lvl>
    <w:lvl w:ilvl="2" w:tplc="040C0005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13F4F092">
      <w:start w:val="1"/>
      <w:numFmt w:val="bullet"/>
      <w:pStyle w:val="Puce2Exakis"/>
      <w:lvlText w:val=""/>
      <w:lvlJc w:val="left"/>
      <w:pPr>
        <w:ind w:left="3086" w:hanging="360"/>
      </w:pPr>
      <w:rPr>
        <w:rFonts w:ascii="Symbol" w:hAnsi="Symbol" w:hint="default"/>
        <w:color w:val="auto"/>
      </w:rPr>
    </w:lvl>
    <w:lvl w:ilvl="4" w:tplc="040C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" w15:restartNumberingAfterBreak="0">
    <w:nsid w:val="0CEB520D"/>
    <w:multiLevelType w:val="hybridMultilevel"/>
    <w:tmpl w:val="C03075E6"/>
    <w:lvl w:ilvl="0" w:tplc="8DA67ECE">
      <w:numFmt w:val="bullet"/>
      <w:pStyle w:val="Chiffrage"/>
      <w:lvlText w:val="-"/>
      <w:lvlJc w:val="left"/>
      <w:pPr>
        <w:ind w:left="4211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493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5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74" w:hanging="360"/>
      </w:pPr>
      <w:rPr>
        <w:rFonts w:ascii="Wingdings" w:hAnsi="Wingdings" w:hint="default"/>
      </w:rPr>
    </w:lvl>
  </w:abstractNum>
  <w:abstractNum w:abstractNumId="4" w15:restartNumberingAfterBreak="0">
    <w:nsid w:val="15E06D41"/>
    <w:multiLevelType w:val="hybridMultilevel"/>
    <w:tmpl w:val="1F08D5E6"/>
    <w:lvl w:ilvl="0" w:tplc="9404D6DE">
      <w:start w:val="1"/>
      <w:numFmt w:val="bullet"/>
      <w:pStyle w:val="Bullet1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  <w:color w:val="auto"/>
      </w:rPr>
    </w:lvl>
    <w:lvl w:ilvl="1" w:tplc="B1906170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F6487E">
      <w:start w:val="1"/>
      <w:numFmt w:val="bullet"/>
      <w:pStyle w:val="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D79E9"/>
    <w:multiLevelType w:val="multilevel"/>
    <w:tmpl w:val="6D5E11FE"/>
    <w:styleLink w:val="ListepucesExakis"/>
    <w:lvl w:ilvl="0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Theme="minorHAnsi" w:hAnsiTheme="minorHAnsi" w:hint="default"/>
        <w:color w:val="auto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Theme="minorHAnsi" w:hAnsiTheme="minorHAnsi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Theme="minorHAnsi" w:hAnsiTheme="minorHAnsi" w:hint="default"/>
        <w:color w:val="auto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Theme="minorHAnsi" w:hAnsiTheme="minorHAnsi" w:cs="Aria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Theme="minorHAnsi" w:hAnsiTheme="minorHAnsi" w:cs="Arial" w:hint="default"/>
        <w:color w:val="auto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Theme="minorHAnsi" w:hAnsiTheme="minorHAnsi" w:hint="default"/>
        <w:color w:val="auto"/>
      </w:rPr>
    </w:lvl>
  </w:abstractNum>
  <w:abstractNum w:abstractNumId="6" w15:restartNumberingAfterBreak="0">
    <w:nsid w:val="2DF14506"/>
    <w:multiLevelType w:val="multilevel"/>
    <w:tmpl w:val="F78EA8BC"/>
    <w:lvl w:ilvl="0">
      <w:start w:val="1"/>
      <w:numFmt w:val="decimal"/>
      <w:pStyle w:val="Titre1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1145"/>
        </w:tabs>
        <w:ind w:left="632" w:hanging="207"/>
      </w:pPr>
      <w:rPr>
        <w:rFonts w:ascii="Nexa Bold" w:hAnsi="Nexa Bold" w:cs="Arial" w:hint="default"/>
        <w:b/>
        <w:bCs w:val="0"/>
      </w:rPr>
    </w:lvl>
    <w:lvl w:ilvl="2">
      <w:start w:val="1"/>
      <w:numFmt w:val="decimal"/>
      <w:pStyle w:val="Titre3"/>
      <w:lvlText w:val="%1.%2.%3."/>
      <w:lvlJc w:val="left"/>
      <w:pPr>
        <w:tabs>
          <w:tab w:val="num" w:pos="1440"/>
        </w:tabs>
        <w:ind w:left="1224" w:hanging="504"/>
      </w:pPr>
      <w:rPr>
        <w:rFonts w:ascii="Nexa Bold" w:hAnsi="Nexa Bold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."/>
      <w:lvlJc w:val="left"/>
      <w:pPr>
        <w:tabs>
          <w:tab w:val="num" w:pos="6609"/>
        </w:tabs>
        <w:ind w:left="6177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5921165A"/>
    <w:multiLevelType w:val="hybridMultilevel"/>
    <w:tmpl w:val="792AB50E"/>
    <w:lvl w:ilvl="0" w:tplc="D5C8E21C">
      <w:start w:val="1"/>
      <w:numFmt w:val="bullet"/>
      <w:pStyle w:val="Listepuces1"/>
      <w:lvlText w:val="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b/>
        <w:i w:val="0"/>
        <w:color w:val="003399"/>
        <w:sz w:val="20"/>
      </w:rPr>
    </w:lvl>
    <w:lvl w:ilvl="1" w:tplc="F2C283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65A713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 w:tplc="EB687C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A0A2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AEBC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B64D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0EC6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DB6F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E64FA"/>
    <w:multiLevelType w:val="multilevel"/>
    <w:tmpl w:val="E1C040B4"/>
    <w:lvl w:ilvl="0">
      <w:start w:val="1"/>
      <w:numFmt w:val="bullet"/>
      <w:pStyle w:val="Puce1Exakis"/>
      <w:lvlText w:val=""/>
      <w:lvlJc w:val="left"/>
      <w:pPr>
        <w:ind w:left="1789" w:hanging="360"/>
      </w:pPr>
      <w:rPr>
        <w:rFonts w:ascii="Symbol" w:hAnsi="Symbol" w:hint="default"/>
        <w:b w:val="0"/>
        <w:i w:val="0"/>
        <w:color w:val="auto"/>
      </w:rPr>
    </w:lvl>
    <w:lvl w:ilvl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54418677">
    <w:abstractNumId w:val="4"/>
  </w:num>
  <w:num w:numId="2" w16cid:durableId="1730378009">
    <w:abstractNumId w:val="6"/>
  </w:num>
  <w:num w:numId="3" w16cid:durableId="1662156235">
    <w:abstractNumId w:val="7"/>
  </w:num>
  <w:num w:numId="4" w16cid:durableId="442304728">
    <w:abstractNumId w:val="3"/>
  </w:num>
  <w:num w:numId="5" w16cid:durableId="583683238">
    <w:abstractNumId w:val="8"/>
  </w:num>
  <w:num w:numId="6" w16cid:durableId="712845322">
    <w:abstractNumId w:val="2"/>
  </w:num>
  <w:num w:numId="7" w16cid:durableId="31923691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3CE"/>
    <w:rsid w:val="00000585"/>
    <w:rsid w:val="00000804"/>
    <w:rsid w:val="000028D1"/>
    <w:rsid w:val="00002E29"/>
    <w:rsid w:val="00002E48"/>
    <w:rsid w:val="00003975"/>
    <w:rsid w:val="00003C3C"/>
    <w:rsid w:val="00003EE0"/>
    <w:rsid w:val="000062A1"/>
    <w:rsid w:val="0000631F"/>
    <w:rsid w:val="000064BC"/>
    <w:rsid w:val="00010188"/>
    <w:rsid w:val="000101CA"/>
    <w:rsid w:val="00010A3F"/>
    <w:rsid w:val="0001140D"/>
    <w:rsid w:val="000117A3"/>
    <w:rsid w:val="00011DBB"/>
    <w:rsid w:val="0001372E"/>
    <w:rsid w:val="00014379"/>
    <w:rsid w:val="00014FF3"/>
    <w:rsid w:val="00015298"/>
    <w:rsid w:val="00015FF3"/>
    <w:rsid w:val="00021073"/>
    <w:rsid w:val="000213B8"/>
    <w:rsid w:val="00021607"/>
    <w:rsid w:val="0002206D"/>
    <w:rsid w:val="00022F50"/>
    <w:rsid w:val="000231F7"/>
    <w:rsid w:val="000241B2"/>
    <w:rsid w:val="00024BB1"/>
    <w:rsid w:val="00026845"/>
    <w:rsid w:val="00030931"/>
    <w:rsid w:val="00031C77"/>
    <w:rsid w:val="00032024"/>
    <w:rsid w:val="000323DA"/>
    <w:rsid w:val="00032C58"/>
    <w:rsid w:val="00034356"/>
    <w:rsid w:val="00034478"/>
    <w:rsid w:val="0003476A"/>
    <w:rsid w:val="0003517F"/>
    <w:rsid w:val="000357C1"/>
    <w:rsid w:val="00036910"/>
    <w:rsid w:val="00040596"/>
    <w:rsid w:val="000416C1"/>
    <w:rsid w:val="00041760"/>
    <w:rsid w:val="00042EE8"/>
    <w:rsid w:val="000431B5"/>
    <w:rsid w:val="00043A10"/>
    <w:rsid w:val="00043FB5"/>
    <w:rsid w:val="00044FCF"/>
    <w:rsid w:val="000465EF"/>
    <w:rsid w:val="0004661E"/>
    <w:rsid w:val="000476D1"/>
    <w:rsid w:val="00047D47"/>
    <w:rsid w:val="0005034B"/>
    <w:rsid w:val="00050BDE"/>
    <w:rsid w:val="00050E87"/>
    <w:rsid w:val="00050EC2"/>
    <w:rsid w:val="00050F55"/>
    <w:rsid w:val="0005227C"/>
    <w:rsid w:val="00052588"/>
    <w:rsid w:val="000528A1"/>
    <w:rsid w:val="000547EC"/>
    <w:rsid w:val="00054A5A"/>
    <w:rsid w:val="000551AC"/>
    <w:rsid w:val="000564BD"/>
    <w:rsid w:val="000567C4"/>
    <w:rsid w:val="000567C9"/>
    <w:rsid w:val="00061DCF"/>
    <w:rsid w:val="000621CE"/>
    <w:rsid w:val="000622CB"/>
    <w:rsid w:val="00062C08"/>
    <w:rsid w:val="000632A8"/>
    <w:rsid w:val="00063421"/>
    <w:rsid w:val="000647CD"/>
    <w:rsid w:val="00064AC8"/>
    <w:rsid w:val="00066130"/>
    <w:rsid w:val="0006691B"/>
    <w:rsid w:val="00066BCA"/>
    <w:rsid w:val="000700C6"/>
    <w:rsid w:val="00071069"/>
    <w:rsid w:val="0007375F"/>
    <w:rsid w:val="00073BBC"/>
    <w:rsid w:val="0007519C"/>
    <w:rsid w:val="00075E1D"/>
    <w:rsid w:val="00076068"/>
    <w:rsid w:val="00076690"/>
    <w:rsid w:val="0007673B"/>
    <w:rsid w:val="00076A60"/>
    <w:rsid w:val="00076FB0"/>
    <w:rsid w:val="00077C5E"/>
    <w:rsid w:val="00077FE8"/>
    <w:rsid w:val="000800D0"/>
    <w:rsid w:val="00080230"/>
    <w:rsid w:val="00080640"/>
    <w:rsid w:val="00080785"/>
    <w:rsid w:val="000815E0"/>
    <w:rsid w:val="00081B31"/>
    <w:rsid w:val="00081B5E"/>
    <w:rsid w:val="00081D4E"/>
    <w:rsid w:val="000820A2"/>
    <w:rsid w:val="0008224B"/>
    <w:rsid w:val="0008365D"/>
    <w:rsid w:val="00083D75"/>
    <w:rsid w:val="0008578D"/>
    <w:rsid w:val="00085D58"/>
    <w:rsid w:val="00085EF9"/>
    <w:rsid w:val="00086AA0"/>
    <w:rsid w:val="00090C3B"/>
    <w:rsid w:val="000914DD"/>
    <w:rsid w:val="000921F0"/>
    <w:rsid w:val="000927DD"/>
    <w:rsid w:val="000934A7"/>
    <w:rsid w:val="0009358F"/>
    <w:rsid w:val="0009440F"/>
    <w:rsid w:val="000A1A7E"/>
    <w:rsid w:val="000A1DB0"/>
    <w:rsid w:val="000A427D"/>
    <w:rsid w:val="000A4456"/>
    <w:rsid w:val="000A67C5"/>
    <w:rsid w:val="000A7074"/>
    <w:rsid w:val="000A71F9"/>
    <w:rsid w:val="000A74BC"/>
    <w:rsid w:val="000B1B7D"/>
    <w:rsid w:val="000B25D0"/>
    <w:rsid w:val="000B3145"/>
    <w:rsid w:val="000B3194"/>
    <w:rsid w:val="000B40B0"/>
    <w:rsid w:val="000B42A0"/>
    <w:rsid w:val="000C11DE"/>
    <w:rsid w:val="000C15AF"/>
    <w:rsid w:val="000C167C"/>
    <w:rsid w:val="000C18F0"/>
    <w:rsid w:val="000C27E9"/>
    <w:rsid w:val="000C3BC3"/>
    <w:rsid w:val="000C3F77"/>
    <w:rsid w:val="000C42C5"/>
    <w:rsid w:val="000C4F40"/>
    <w:rsid w:val="000C5AE3"/>
    <w:rsid w:val="000C7C9B"/>
    <w:rsid w:val="000D1494"/>
    <w:rsid w:val="000D2FD3"/>
    <w:rsid w:val="000D32AE"/>
    <w:rsid w:val="000D36A8"/>
    <w:rsid w:val="000D635E"/>
    <w:rsid w:val="000D69C2"/>
    <w:rsid w:val="000D6D4F"/>
    <w:rsid w:val="000D73F6"/>
    <w:rsid w:val="000E03C0"/>
    <w:rsid w:val="000E047F"/>
    <w:rsid w:val="000E0F0F"/>
    <w:rsid w:val="000E2C4E"/>
    <w:rsid w:val="000E2DBD"/>
    <w:rsid w:val="000E3551"/>
    <w:rsid w:val="000E4B1F"/>
    <w:rsid w:val="000E4B79"/>
    <w:rsid w:val="000E4D6D"/>
    <w:rsid w:val="000E5E04"/>
    <w:rsid w:val="000E61F0"/>
    <w:rsid w:val="000E6267"/>
    <w:rsid w:val="000E66A1"/>
    <w:rsid w:val="000E6D6A"/>
    <w:rsid w:val="000E794F"/>
    <w:rsid w:val="000F045A"/>
    <w:rsid w:val="000F051C"/>
    <w:rsid w:val="000F1CC5"/>
    <w:rsid w:val="000F228D"/>
    <w:rsid w:val="000F27F9"/>
    <w:rsid w:val="000F3D71"/>
    <w:rsid w:val="000F5181"/>
    <w:rsid w:val="000F5454"/>
    <w:rsid w:val="000F64E4"/>
    <w:rsid w:val="00100897"/>
    <w:rsid w:val="00100F37"/>
    <w:rsid w:val="00101FD6"/>
    <w:rsid w:val="00102828"/>
    <w:rsid w:val="001031F9"/>
    <w:rsid w:val="001043A8"/>
    <w:rsid w:val="001048AC"/>
    <w:rsid w:val="001057BE"/>
    <w:rsid w:val="00106513"/>
    <w:rsid w:val="00106C55"/>
    <w:rsid w:val="001075A1"/>
    <w:rsid w:val="00107676"/>
    <w:rsid w:val="00107965"/>
    <w:rsid w:val="0011065D"/>
    <w:rsid w:val="00111048"/>
    <w:rsid w:val="00111196"/>
    <w:rsid w:val="00111689"/>
    <w:rsid w:val="00111F68"/>
    <w:rsid w:val="0011219E"/>
    <w:rsid w:val="0011346A"/>
    <w:rsid w:val="00113639"/>
    <w:rsid w:val="00114117"/>
    <w:rsid w:val="00114302"/>
    <w:rsid w:val="001145B0"/>
    <w:rsid w:val="0011497B"/>
    <w:rsid w:val="00115B12"/>
    <w:rsid w:val="00116FEB"/>
    <w:rsid w:val="001171C0"/>
    <w:rsid w:val="0011769B"/>
    <w:rsid w:val="00117F2A"/>
    <w:rsid w:val="001216D7"/>
    <w:rsid w:val="00121E2E"/>
    <w:rsid w:val="00122AB6"/>
    <w:rsid w:val="00123246"/>
    <w:rsid w:val="00123352"/>
    <w:rsid w:val="00123CD5"/>
    <w:rsid w:val="00123DB1"/>
    <w:rsid w:val="00123FFE"/>
    <w:rsid w:val="00124827"/>
    <w:rsid w:val="00125193"/>
    <w:rsid w:val="001251F8"/>
    <w:rsid w:val="00126048"/>
    <w:rsid w:val="00127557"/>
    <w:rsid w:val="00127C7F"/>
    <w:rsid w:val="00130975"/>
    <w:rsid w:val="00130F41"/>
    <w:rsid w:val="00131358"/>
    <w:rsid w:val="0013140D"/>
    <w:rsid w:val="00131DC4"/>
    <w:rsid w:val="00133D0D"/>
    <w:rsid w:val="00134512"/>
    <w:rsid w:val="0013641E"/>
    <w:rsid w:val="001366A8"/>
    <w:rsid w:val="00137247"/>
    <w:rsid w:val="00137D10"/>
    <w:rsid w:val="00137D94"/>
    <w:rsid w:val="00137FB4"/>
    <w:rsid w:val="00140ACD"/>
    <w:rsid w:val="001424CC"/>
    <w:rsid w:val="001438ED"/>
    <w:rsid w:val="00144758"/>
    <w:rsid w:val="00146586"/>
    <w:rsid w:val="00147159"/>
    <w:rsid w:val="00150D38"/>
    <w:rsid w:val="00150E2C"/>
    <w:rsid w:val="001510DB"/>
    <w:rsid w:val="001519A9"/>
    <w:rsid w:val="00153A04"/>
    <w:rsid w:val="00153FAB"/>
    <w:rsid w:val="001544AF"/>
    <w:rsid w:val="00154CFA"/>
    <w:rsid w:val="00155274"/>
    <w:rsid w:val="0015574B"/>
    <w:rsid w:val="0015613D"/>
    <w:rsid w:val="00157E03"/>
    <w:rsid w:val="001604D1"/>
    <w:rsid w:val="00161631"/>
    <w:rsid w:val="001631C6"/>
    <w:rsid w:val="00163726"/>
    <w:rsid w:val="00163E94"/>
    <w:rsid w:val="00164127"/>
    <w:rsid w:val="001645B3"/>
    <w:rsid w:val="00164CCA"/>
    <w:rsid w:val="00164CF6"/>
    <w:rsid w:val="001651EF"/>
    <w:rsid w:val="00165BF6"/>
    <w:rsid w:val="00166892"/>
    <w:rsid w:val="001668C0"/>
    <w:rsid w:val="001669FE"/>
    <w:rsid w:val="001701C2"/>
    <w:rsid w:val="00171E61"/>
    <w:rsid w:val="00172244"/>
    <w:rsid w:val="00173A25"/>
    <w:rsid w:val="00174D24"/>
    <w:rsid w:val="0017705D"/>
    <w:rsid w:val="00177931"/>
    <w:rsid w:val="00180142"/>
    <w:rsid w:val="001807A7"/>
    <w:rsid w:val="001825DC"/>
    <w:rsid w:val="00182B06"/>
    <w:rsid w:val="00183045"/>
    <w:rsid w:val="00184085"/>
    <w:rsid w:val="0018428C"/>
    <w:rsid w:val="00185F0B"/>
    <w:rsid w:val="001872DB"/>
    <w:rsid w:val="00187C4F"/>
    <w:rsid w:val="001901AF"/>
    <w:rsid w:val="001905D5"/>
    <w:rsid w:val="00191829"/>
    <w:rsid w:val="00191CE9"/>
    <w:rsid w:val="001954AA"/>
    <w:rsid w:val="001965B3"/>
    <w:rsid w:val="00196BBB"/>
    <w:rsid w:val="00196DB2"/>
    <w:rsid w:val="00196E80"/>
    <w:rsid w:val="00196FC7"/>
    <w:rsid w:val="001975DD"/>
    <w:rsid w:val="0019788A"/>
    <w:rsid w:val="00197C3B"/>
    <w:rsid w:val="001A0AA2"/>
    <w:rsid w:val="001A0D46"/>
    <w:rsid w:val="001A1FE3"/>
    <w:rsid w:val="001A2181"/>
    <w:rsid w:val="001A238F"/>
    <w:rsid w:val="001A2566"/>
    <w:rsid w:val="001A2787"/>
    <w:rsid w:val="001A3E54"/>
    <w:rsid w:val="001A4987"/>
    <w:rsid w:val="001A56F5"/>
    <w:rsid w:val="001A6DDE"/>
    <w:rsid w:val="001A6F0B"/>
    <w:rsid w:val="001A7500"/>
    <w:rsid w:val="001B012A"/>
    <w:rsid w:val="001B1558"/>
    <w:rsid w:val="001B1781"/>
    <w:rsid w:val="001B1F1C"/>
    <w:rsid w:val="001B26E8"/>
    <w:rsid w:val="001B28B8"/>
    <w:rsid w:val="001B2B57"/>
    <w:rsid w:val="001B3C4E"/>
    <w:rsid w:val="001B566B"/>
    <w:rsid w:val="001B5FEB"/>
    <w:rsid w:val="001B65D2"/>
    <w:rsid w:val="001B6C17"/>
    <w:rsid w:val="001B6D6E"/>
    <w:rsid w:val="001B6DCF"/>
    <w:rsid w:val="001C157D"/>
    <w:rsid w:val="001C19CA"/>
    <w:rsid w:val="001C1A00"/>
    <w:rsid w:val="001C1C65"/>
    <w:rsid w:val="001C35AA"/>
    <w:rsid w:val="001C46C9"/>
    <w:rsid w:val="001C5F66"/>
    <w:rsid w:val="001C782F"/>
    <w:rsid w:val="001D09ED"/>
    <w:rsid w:val="001D16DF"/>
    <w:rsid w:val="001D2A21"/>
    <w:rsid w:val="001D2B71"/>
    <w:rsid w:val="001D32B6"/>
    <w:rsid w:val="001D565A"/>
    <w:rsid w:val="001D5FC3"/>
    <w:rsid w:val="001D68B6"/>
    <w:rsid w:val="001D69E7"/>
    <w:rsid w:val="001D79CC"/>
    <w:rsid w:val="001E09DA"/>
    <w:rsid w:val="001E19A0"/>
    <w:rsid w:val="001E1B2F"/>
    <w:rsid w:val="001E2C6C"/>
    <w:rsid w:val="001E45EB"/>
    <w:rsid w:val="001E5823"/>
    <w:rsid w:val="001E5C9D"/>
    <w:rsid w:val="001E5CF6"/>
    <w:rsid w:val="001E6B49"/>
    <w:rsid w:val="001F1CCD"/>
    <w:rsid w:val="001F21C4"/>
    <w:rsid w:val="001F25FE"/>
    <w:rsid w:val="001F2CE2"/>
    <w:rsid w:val="001F2E49"/>
    <w:rsid w:val="001F322C"/>
    <w:rsid w:val="001F46AC"/>
    <w:rsid w:val="001F483F"/>
    <w:rsid w:val="001F4EC0"/>
    <w:rsid w:val="001F5B17"/>
    <w:rsid w:val="001F7116"/>
    <w:rsid w:val="001F7AC0"/>
    <w:rsid w:val="0020043C"/>
    <w:rsid w:val="00200B39"/>
    <w:rsid w:val="00200EE6"/>
    <w:rsid w:val="0020292A"/>
    <w:rsid w:val="00203BD6"/>
    <w:rsid w:val="002043B1"/>
    <w:rsid w:val="00204DC1"/>
    <w:rsid w:val="002062F3"/>
    <w:rsid w:val="0020639E"/>
    <w:rsid w:val="00207B65"/>
    <w:rsid w:val="00207D7A"/>
    <w:rsid w:val="00207DEF"/>
    <w:rsid w:val="00210BD4"/>
    <w:rsid w:val="00210F6F"/>
    <w:rsid w:val="002114D5"/>
    <w:rsid w:val="00211744"/>
    <w:rsid w:val="00211C97"/>
    <w:rsid w:val="00213A50"/>
    <w:rsid w:val="00213BE6"/>
    <w:rsid w:val="00213EAE"/>
    <w:rsid w:val="00215304"/>
    <w:rsid w:val="00215ADC"/>
    <w:rsid w:val="002166DD"/>
    <w:rsid w:val="002176E4"/>
    <w:rsid w:val="002177AD"/>
    <w:rsid w:val="00220258"/>
    <w:rsid w:val="00220F7E"/>
    <w:rsid w:val="00221122"/>
    <w:rsid w:val="00222032"/>
    <w:rsid w:val="002227BD"/>
    <w:rsid w:val="00223B02"/>
    <w:rsid w:val="0022483F"/>
    <w:rsid w:val="00225C85"/>
    <w:rsid w:val="0022614D"/>
    <w:rsid w:val="0022624F"/>
    <w:rsid w:val="0022632C"/>
    <w:rsid w:val="0022667D"/>
    <w:rsid w:val="00226968"/>
    <w:rsid w:val="00226CB9"/>
    <w:rsid w:val="00227A5C"/>
    <w:rsid w:val="00227ACC"/>
    <w:rsid w:val="00230574"/>
    <w:rsid w:val="00230A59"/>
    <w:rsid w:val="00231241"/>
    <w:rsid w:val="00232713"/>
    <w:rsid w:val="00232E78"/>
    <w:rsid w:val="002336D3"/>
    <w:rsid w:val="00234AAF"/>
    <w:rsid w:val="002350CA"/>
    <w:rsid w:val="0023532D"/>
    <w:rsid w:val="002357C0"/>
    <w:rsid w:val="0024248B"/>
    <w:rsid w:val="002439F8"/>
    <w:rsid w:val="00243F7D"/>
    <w:rsid w:val="0024473D"/>
    <w:rsid w:val="002458EC"/>
    <w:rsid w:val="00247875"/>
    <w:rsid w:val="00247CEB"/>
    <w:rsid w:val="00250936"/>
    <w:rsid w:val="00251431"/>
    <w:rsid w:val="002516E0"/>
    <w:rsid w:val="00252812"/>
    <w:rsid w:val="00253A08"/>
    <w:rsid w:val="00253FC0"/>
    <w:rsid w:val="002572E2"/>
    <w:rsid w:val="002577AD"/>
    <w:rsid w:val="002613B8"/>
    <w:rsid w:val="00261968"/>
    <w:rsid w:val="00261A59"/>
    <w:rsid w:val="002622C7"/>
    <w:rsid w:val="00263D2E"/>
    <w:rsid w:val="00263FA9"/>
    <w:rsid w:val="0026475A"/>
    <w:rsid w:val="00264F04"/>
    <w:rsid w:val="00265265"/>
    <w:rsid w:val="0026531E"/>
    <w:rsid w:val="00265A5D"/>
    <w:rsid w:val="00265E29"/>
    <w:rsid w:val="00266403"/>
    <w:rsid w:val="0026784F"/>
    <w:rsid w:val="00267CEC"/>
    <w:rsid w:val="00270E47"/>
    <w:rsid w:val="00270E8A"/>
    <w:rsid w:val="00271020"/>
    <w:rsid w:val="00271FF9"/>
    <w:rsid w:val="0027240E"/>
    <w:rsid w:val="00273A3E"/>
    <w:rsid w:val="00275D4D"/>
    <w:rsid w:val="0027776C"/>
    <w:rsid w:val="00277A70"/>
    <w:rsid w:val="00280322"/>
    <w:rsid w:val="00280B07"/>
    <w:rsid w:val="00283AC5"/>
    <w:rsid w:val="00283B15"/>
    <w:rsid w:val="00284528"/>
    <w:rsid w:val="00284867"/>
    <w:rsid w:val="00285D2B"/>
    <w:rsid w:val="00285D5A"/>
    <w:rsid w:val="00286AD3"/>
    <w:rsid w:val="00287A32"/>
    <w:rsid w:val="00287D70"/>
    <w:rsid w:val="0029078F"/>
    <w:rsid w:val="00291455"/>
    <w:rsid w:val="00291A24"/>
    <w:rsid w:val="00292684"/>
    <w:rsid w:val="0029365F"/>
    <w:rsid w:val="00293EB4"/>
    <w:rsid w:val="00293F09"/>
    <w:rsid w:val="00295177"/>
    <w:rsid w:val="002951FD"/>
    <w:rsid w:val="0029574F"/>
    <w:rsid w:val="00295F65"/>
    <w:rsid w:val="0029698E"/>
    <w:rsid w:val="00296CC6"/>
    <w:rsid w:val="0029750C"/>
    <w:rsid w:val="00297604"/>
    <w:rsid w:val="0029770E"/>
    <w:rsid w:val="002978E4"/>
    <w:rsid w:val="002979E1"/>
    <w:rsid w:val="002A092C"/>
    <w:rsid w:val="002A1550"/>
    <w:rsid w:val="002A251B"/>
    <w:rsid w:val="002A44B6"/>
    <w:rsid w:val="002A697E"/>
    <w:rsid w:val="002A6B44"/>
    <w:rsid w:val="002A745C"/>
    <w:rsid w:val="002A77F0"/>
    <w:rsid w:val="002A7A1A"/>
    <w:rsid w:val="002B08D1"/>
    <w:rsid w:val="002B0B18"/>
    <w:rsid w:val="002B10AA"/>
    <w:rsid w:val="002B124D"/>
    <w:rsid w:val="002B13F6"/>
    <w:rsid w:val="002B3A1A"/>
    <w:rsid w:val="002B5400"/>
    <w:rsid w:val="002B57DD"/>
    <w:rsid w:val="002B57DE"/>
    <w:rsid w:val="002B6F4A"/>
    <w:rsid w:val="002B747B"/>
    <w:rsid w:val="002C0E78"/>
    <w:rsid w:val="002C0E7A"/>
    <w:rsid w:val="002C221C"/>
    <w:rsid w:val="002C33D8"/>
    <w:rsid w:val="002C34F2"/>
    <w:rsid w:val="002C4127"/>
    <w:rsid w:val="002C41DF"/>
    <w:rsid w:val="002C4232"/>
    <w:rsid w:val="002C4BA3"/>
    <w:rsid w:val="002C5A5B"/>
    <w:rsid w:val="002C78FC"/>
    <w:rsid w:val="002C7BC8"/>
    <w:rsid w:val="002D1BB5"/>
    <w:rsid w:val="002D1CCC"/>
    <w:rsid w:val="002D2316"/>
    <w:rsid w:val="002D248C"/>
    <w:rsid w:val="002D3430"/>
    <w:rsid w:val="002D3691"/>
    <w:rsid w:val="002D37B7"/>
    <w:rsid w:val="002D39A8"/>
    <w:rsid w:val="002D4835"/>
    <w:rsid w:val="002D51F3"/>
    <w:rsid w:val="002D6C12"/>
    <w:rsid w:val="002D6E20"/>
    <w:rsid w:val="002E00A6"/>
    <w:rsid w:val="002E050E"/>
    <w:rsid w:val="002E2609"/>
    <w:rsid w:val="002E27D3"/>
    <w:rsid w:val="002E3A4D"/>
    <w:rsid w:val="002E3BB1"/>
    <w:rsid w:val="002E3C24"/>
    <w:rsid w:val="002E3ECF"/>
    <w:rsid w:val="002E421E"/>
    <w:rsid w:val="002E553F"/>
    <w:rsid w:val="002E5949"/>
    <w:rsid w:val="002E5B73"/>
    <w:rsid w:val="002E5DF1"/>
    <w:rsid w:val="002E738F"/>
    <w:rsid w:val="002E77A8"/>
    <w:rsid w:val="002F165F"/>
    <w:rsid w:val="002F3333"/>
    <w:rsid w:val="002F3EC7"/>
    <w:rsid w:val="002F636E"/>
    <w:rsid w:val="0030014E"/>
    <w:rsid w:val="00302E2F"/>
    <w:rsid w:val="0030342E"/>
    <w:rsid w:val="003046AB"/>
    <w:rsid w:val="003048C1"/>
    <w:rsid w:val="00305170"/>
    <w:rsid w:val="003059D0"/>
    <w:rsid w:val="00305E4D"/>
    <w:rsid w:val="00307A51"/>
    <w:rsid w:val="0031087F"/>
    <w:rsid w:val="00311A2D"/>
    <w:rsid w:val="00311D00"/>
    <w:rsid w:val="00312133"/>
    <w:rsid w:val="00313A99"/>
    <w:rsid w:val="003148BC"/>
    <w:rsid w:val="00314C07"/>
    <w:rsid w:val="00316AEE"/>
    <w:rsid w:val="00316EF5"/>
    <w:rsid w:val="003202FA"/>
    <w:rsid w:val="0032079F"/>
    <w:rsid w:val="0032081A"/>
    <w:rsid w:val="003208A5"/>
    <w:rsid w:val="003213D5"/>
    <w:rsid w:val="00321750"/>
    <w:rsid w:val="0032337B"/>
    <w:rsid w:val="00325833"/>
    <w:rsid w:val="003301F0"/>
    <w:rsid w:val="00330473"/>
    <w:rsid w:val="00330B22"/>
    <w:rsid w:val="0033116C"/>
    <w:rsid w:val="0033177E"/>
    <w:rsid w:val="003322E8"/>
    <w:rsid w:val="00334401"/>
    <w:rsid w:val="003345B7"/>
    <w:rsid w:val="00334B40"/>
    <w:rsid w:val="00334DFE"/>
    <w:rsid w:val="00335135"/>
    <w:rsid w:val="00335174"/>
    <w:rsid w:val="003351DB"/>
    <w:rsid w:val="00335854"/>
    <w:rsid w:val="00335E33"/>
    <w:rsid w:val="00336187"/>
    <w:rsid w:val="00340156"/>
    <w:rsid w:val="00340B99"/>
    <w:rsid w:val="00340CC9"/>
    <w:rsid w:val="00340CE5"/>
    <w:rsid w:val="003412C7"/>
    <w:rsid w:val="003412F6"/>
    <w:rsid w:val="003414BB"/>
    <w:rsid w:val="003429E5"/>
    <w:rsid w:val="00342A26"/>
    <w:rsid w:val="00343364"/>
    <w:rsid w:val="003439DF"/>
    <w:rsid w:val="00344E0F"/>
    <w:rsid w:val="00345F2E"/>
    <w:rsid w:val="00346089"/>
    <w:rsid w:val="003464BA"/>
    <w:rsid w:val="003473B1"/>
    <w:rsid w:val="00347697"/>
    <w:rsid w:val="00350587"/>
    <w:rsid w:val="0035094A"/>
    <w:rsid w:val="00351927"/>
    <w:rsid w:val="00351C7E"/>
    <w:rsid w:val="0035250B"/>
    <w:rsid w:val="003528C1"/>
    <w:rsid w:val="003529F8"/>
    <w:rsid w:val="00353AB8"/>
    <w:rsid w:val="00353CF6"/>
    <w:rsid w:val="00354755"/>
    <w:rsid w:val="00354C8C"/>
    <w:rsid w:val="00354FB2"/>
    <w:rsid w:val="0035529E"/>
    <w:rsid w:val="0035551A"/>
    <w:rsid w:val="00355A69"/>
    <w:rsid w:val="00356DA6"/>
    <w:rsid w:val="003572D0"/>
    <w:rsid w:val="0035783B"/>
    <w:rsid w:val="003601BA"/>
    <w:rsid w:val="00360694"/>
    <w:rsid w:val="00361227"/>
    <w:rsid w:val="00361DE9"/>
    <w:rsid w:val="003625D7"/>
    <w:rsid w:val="00362A1E"/>
    <w:rsid w:val="00365155"/>
    <w:rsid w:val="00365B6B"/>
    <w:rsid w:val="0036665F"/>
    <w:rsid w:val="00366E0B"/>
    <w:rsid w:val="00371412"/>
    <w:rsid w:val="00371637"/>
    <w:rsid w:val="00371F0C"/>
    <w:rsid w:val="00372F8A"/>
    <w:rsid w:val="00373254"/>
    <w:rsid w:val="00374088"/>
    <w:rsid w:val="0037469B"/>
    <w:rsid w:val="00374D36"/>
    <w:rsid w:val="003763AB"/>
    <w:rsid w:val="00377557"/>
    <w:rsid w:val="00377674"/>
    <w:rsid w:val="00382300"/>
    <w:rsid w:val="003838FB"/>
    <w:rsid w:val="00383AF6"/>
    <w:rsid w:val="003850D1"/>
    <w:rsid w:val="00385DFE"/>
    <w:rsid w:val="00386643"/>
    <w:rsid w:val="00386748"/>
    <w:rsid w:val="00386893"/>
    <w:rsid w:val="0038706D"/>
    <w:rsid w:val="0038776A"/>
    <w:rsid w:val="003907AA"/>
    <w:rsid w:val="003907EB"/>
    <w:rsid w:val="00392424"/>
    <w:rsid w:val="00392E34"/>
    <w:rsid w:val="0039309D"/>
    <w:rsid w:val="003935C7"/>
    <w:rsid w:val="0039382F"/>
    <w:rsid w:val="003944C4"/>
    <w:rsid w:val="00395DD7"/>
    <w:rsid w:val="00395F46"/>
    <w:rsid w:val="003A0DD2"/>
    <w:rsid w:val="003A1B1D"/>
    <w:rsid w:val="003A393A"/>
    <w:rsid w:val="003A63F5"/>
    <w:rsid w:val="003A6712"/>
    <w:rsid w:val="003A68A8"/>
    <w:rsid w:val="003A6A86"/>
    <w:rsid w:val="003A7761"/>
    <w:rsid w:val="003A78E1"/>
    <w:rsid w:val="003B04E2"/>
    <w:rsid w:val="003B0E62"/>
    <w:rsid w:val="003B20E9"/>
    <w:rsid w:val="003B3CAE"/>
    <w:rsid w:val="003B47F1"/>
    <w:rsid w:val="003B4F29"/>
    <w:rsid w:val="003B5120"/>
    <w:rsid w:val="003B6C31"/>
    <w:rsid w:val="003B6C53"/>
    <w:rsid w:val="003B7300"/>
    <w:rsid w:val="003B7450"/>
    <w:rsid w:val="003B780D"/>
    <w:rsid w:val="003B7888"/>
    <w:rsid w:val="003C07B5"/>
    <w:rsid w:val="003C09C3"/>
    <w:rsid w:val="003C0B97"/>
    <w:rsid w:val="003C10A8"/>
    <w:rsid w:val="003C15F6"/>
    <w:rsid w:val="003C1E5E"/>
    <w:rsid w:val="003C282F"/>
    <w:rsid w:val="003C37DA"/>
    <w:rsid w:val="003C449B"/>
    <w:rsid w:val="003C4FCF"/>
    <w:rsid w:val="003C55E3"/>
    <w:rsid w:val="003C5967"/>
    <w:rsid w:val="003C62BF"/>
    <w:rsid w:val="003C6C48"/>
    <w:rsid w:val="003C6C61"/>
    <w:rsid w:val="003C7ACB"/>
    <w:rsid w:val="003D02B2"/>
    <w:rsid w:val="003D0EBD"/>
    <w:rsid w:val="003D1E5F"/>
    <w:rsid w:val="003D5016"/>
    <w:rsid w:val="003D565E"/>
    <w:rsid w:val="003D72B4"/>
    <w:rsid w:val="003E00B9"/>
    <w:rsid w:val="003E05FA"/>
    <w:rsid w:val="003E0FB1"/>
    <w:rsid w:val="003E1CDD"/>
    <w:rsid w:val="003E1D26"/>
    <w:rsid w:val="003E3B26"/>
    <w:rsid w:val="003E5AF4"/>
    <w:rsid w:val="003E642D"/>
    <w:rsid w:val="003E6776"/>
    <w:rsid w:val="003F01FE"/>
    <w:rsid w:val="003F0C7E"/>
    <w:rsid w:val="003F0F84"/>
    <w:rsid w:val="003F33DB"/>
    <w:rsid w:val="003F340E"/>
    <w:rsid w:val="003F4352"/>
    <w:rsid w:val="003F47BD"/>
    <w:rsid w:val="003F4E7D"/>
    <w:rsid w:val="003F6726"/>
    <w:rsid w:val="00400D33"/>
    <w:rsid w:val="00400DB1"/>
    <w:rsid w:val="0040238C"/>
    <w:rsid w:val="004027DF"/>
    <w:rsid w:val="00403B15"/>
    <w:rsid w:val="00403B6F"/>
    <w:rsid w:val="004053DB"/>
    <w:rsid w:val="00405DFA"/>
    <w:rsid w:val="00406B38"/>
    <w:rsid w:val="00407227"/>
    <w:rsid w:val="00407AD8"/>
    <w:rsid w:val="00407DAE"/>
    <w:rsid w:val="00407F85"/>
    <w:rsid w:val="0041001B"/>
    <w:rsid w:val="00410312"/>
    <w:rsid w:val="00410793"/>
    <w:rsid w:val="00410D94"/>
    <w:rsid w:val="00410DE6"/>
    <w:rsid w:val="004120FE"/>
    <w:rsid w:val="00412C53"/>
    <w:rsid w:val="00412F43"/>
    <w:rsid w:val="00413610"/>
    <w:rsid w:val="00413D94"/>
    <w:rsid w:val="00414205"/>
    <w:rsid w:val="00414AC0"/>
    <w:rsid w:val="00414F83"/>
    <w:rsid w:val="004157BE"/>
    <w:rsid w:val="004161E5"/>
    <w:rsid w:val="00416650"/>
    <w:rsid w:val="004222FE"/>
    <w:rsid w:val="00423607"/>
    <w:rsid w:val="0042478D"/>
    <w:rsid w:val="004264A4"/>
    <w:rsid w:val="00426E82"/>
    <w:rsid w:val="00427F1F"/>
    <w:rsid w:val="004301A2"/>
    <w:rsid w:val="00430CED"/>
    <w:rsid w:val="004326D3"/>
    <w:rsid w:val="00433EEB"/>
    <w:rsid w:val="00434812"/>
    <w:rsid w:val="00434898"/>
    <w:rsid w:val="00435F92"/>
    <w:rsid w:val="00437FF4"/>
    <w:rsid w:val="00440B6E"/>
    <w:rsid w:val="00441B91"/>
    <w:rsid w:val="00441C44"/>
    <w:rsid w:val="00442295"/>
    <w:rsid w:val="004422F9"/>
    <w:rsid w:val="004429A0"/>
    <w:rsid w:val="0044558F"/>
    <w:rsid w:val="004470EB"/>
    <w:rsid w:val="0044777E"/>
    <w:rsid w:val="00447DFF"/>
    <w:rsid w:val="00450175"/>
    <w:rsid w:val="00450BD6"/>
    <w:rsid w:val="00451928"/>
    <w:rsid w:val="00451E0E"/>
    <w:rsid w:val="00452793"/>
    <w:rsid w:val="00453629"/>
    <w:rsid w:val="00454330"/>
    <w:rsid w:val="00456AC1"/>
    <w:rsid w:val="00456B99"/>
    <w:rsid w:val="00460826"/>
    <w:rsid w:val="00460979"/>
    <w:rsid w:val="00461469"/>
    <w:rsid w:val="00461B4D"/>
    <w:rsid w:val="00462FC2"/>
    <w:rsid w:val="00463564"/>
    <w:rsid w:val="00464986"/>
    <w:rsid w:val="00464B9F"/>
    <w:rsid w:val="00464CBC"/>
    <w:rsid w:val="00465C1C"/>
    <w:rsid w:val="00466017"/>
    <w:rsid w:val="00466B16"/>
    <w:rsid w:val="004675E9"/>
    <w:rsid w:val="004702E7"/>
    <w:rsid w:val="00470EC8"/>
    <w:rsid w:val="00471156"/>
    <w:rsid w:val="00471864"/>
    <w:rsid w:val="00471900"/>
    <w:rsid w:val="00472842"/>
    <w:rsid w:val="0047297B"/>
    <w:rsid w:val="00472D97"/>
    <w:rsid w:val="0047345C"/>
    <w:rsid w:val="00473626"/>
    <w:rsid w:val="00474A17"/>
    <w:rsid w:val="00474E10"/>
    <w:rsid w:val="004761AA"/>
    <w:rsid w:val="0047715A"/>
    <w:rsid w:val="004779A0"/>
    <w:rsid w:val="00480B11"/>
    <w:rsid w:val="00480C12"/>
    <w:rsid w:val="004823CF"/>
    <w:rsid w:val="00482486"/>
    <w:rsid w:val="00484494"/>
    <w:rsid w:val="00484634"/>
    <w:rsid w:val="00484EED"/>
    <w:rsid w:val="0048731D"/>
    <w:rsid w:val="004874BD"/>
    <w:rsid w:val="004900AF"/>
    <w:rsid w:val="00491035"/>
    <w:rsid w:val="00491AA3"/>
    <w:rsid w:val="00491E94"/>
    <w:rsid w:val="004926CC"/>
    <w:rsid w:val="00493474"/>
    <w:rsid w:val="004938F1"/>
    <w:rsid w:val="00494946"/>
    <w:rsid w:val="00495509"/>
    <w:rsid w:val="0049673E"/>
    <w:rsid w:val="00496B5B"/>
    <w:rsid w:val="0049734F"/>
    <w:rsid w:val="004A10BB"/>
    <w:rsid w:val="004A17D3"/>
    <w:rsid w:val="004A21A1"/>
    <w:rsid w:val="004A24B3"/>
    <w:rsid w:val="004A2650"/>
    <w:rsid w:val="004A3A74"/>
    <w:rsid w:val="004A4C41"/>
    <w:rsid w:val="004A65DF"/>
    <w:rsid w:val="004A7328"/>
    <w:rsid w:val="004A7BC1"/>
    <w:rsid w:val="004B376A"/>
    <w:rsid w:val="004B4810"/>
    <w:rsid w:val="004B4887"/>
    <w:rsid w:val="004B4CB8"/>
    <w:rsid w:val="004B53C4"/>
    <w:rsid w:val="004B601B"/>
    <w:rsid w:val="004B6723"/>
    <w:rsid w:val="004C107A"/>
    <w:rsid w:val="004C1AD7"/>
    <w:rsid w:val="004C1F24"/>
    <w:rsid w:val="004C5389"/>
    <w:rsid w:val="004C5FE7"/>
    <w:rsid w:val="004D0E61"/>
    <w:rsid w:val="004D1FD1"/>
    <w:rsid w:val="004D276B"/>
    <w:rsid w:val="004D4041"/>
    <w:rsid w:val="004D4264"/>
    <w:rsid w:val="004D46D7"/>
    <w:rsid w:val="004D5728"/>
    <w:rsid w:val="004D6FC7"/>
    <w:rsid w:val="004D743B"/>
    <w:rsid w:val="004D74B6"/>
    <w:rsid w:val="004E05CF"/>
    <w:rsid w:val="004E06A4"/>
    <w:rsid w:val="004E0D34"/>
    <w:rsid w:val="004E1335"/>
    <w:rsid w:val="004E1D28"/>
    <w:rsid w:val="004E1EE5"/>
    <w:rsid w:val="004E2A62"/>
    <w:rsid w:val="004E2C31"/>
    <w:rsid w:val="004E2C65"/>
    <w:rsid w:val="004E3432"/>
    <w:rsid w:val="004E409E"/>
    <w:rsid w:val="004E4528"/>
    <w:rsid w:val="004E4B9A"/>
    <w:rsid w:val="004E5158"/>
    <w:rsid w:val="004E6D84"/>
    <w:rsid w:val="004E7F70"/>
    <w:rsid w:val="004F0FE2"/>
    <w:rsid w:val="004F2514"/>
    <w:rsid w:val="004F34BD"/>
    <w:rsid w:val="004F3B30"/>
    <w:rsid w:val="004F4773"/>
    <w:rsid w:val="004F61E3"/>
    <w:rsid w:val="004F6720"/>
    <w:rsid w:val="004F6C52"/>
    <w:rsid w:val="004F742C"/>
    <w:rsid w:val="0050121B"/>
    <w:rsid w:val="00502BFC"/>
    <w:rsid w:val="00505441"/>
    <w:rsid w:val="0050556C"/>
    <w:rsid w:val="00505B24"/>
    <w:rsid w:val="0050689B"/>
    <w:rsid w:val="00507025"/>
    <w:rsid w:val="0050743B"/>
    <w:rsid w:val="0050745B"/>
    <w:rsid w:val="00507DEE"/>
    <w:rsid w:val="00510E67"/>
    <w:rsid w:val="0051156C"/>
    <w:rsid w:val="00512035"/>
    <w:rsid w:val="005130E9"/>
    <w:rsid w:val="005131A9"/>
    <w:rsid w:val="00513211"/>
    <w:rsid w:val="00513457"/>
    <w:rsid w:val="00513B28"/>
    <w:rsid w:val="005141D2"/>
    <w:rsid w:val="0051452C"/>
    <w:rsid w:val="00514AEA"/>
    <w:rsid w:val="00514C44"/>
    <w:rsid w:val="00514EFE"/>
    <w:rsid w:val="00520266"/>
    <w:rsid w:val="00520362"/>
    <w:rsid w:val="00520836"/>
    <w:rsid w:val="005228F3"/>
    <w:rsid w:val="00522A8D"/>
    <w:rsid w:val="005230FE"/>
    <w:rsid w:val="0052460A"/>
    <w:rsid w:val="005249B7"/>
    <w:rsid w:val="00524C3B"/>
    <w:rsid w:val="00525BDA"/>
    <w:rsid w:val="0052622B"/>
    <w:rsid w:val="00526EBD"/>
    <w:rsid w:val="00527313"/>
    <w:rsid w:val="00527947"/>
    <w:rsid w:val="005321D5"/>
    <w:rsid w:val="005326F7"/>
    <w:rsid w:val="005328C6"/>
    <w:rsid w:val="00532C8A"/>
    <w:rsid w:val="00534C84"/>
    <w:rsid w:val="00534EA8"/>
    <w:rsid w:val="00535759"/>
    <w:rsid w:val="00535A15"/>
    <w:rsid w:val="00535FB4"/>
    <w:rsid w:val="00536232"/>
    <w:rsid w:val="00536A3C"/>
    <w:rsid w:val="00536C6E"/>
    <w:rsid w:val="00537C0E"/>
    <w:rsid w:val="0054009F"/>
    <w:rsid w:val="00540409"/>
    <w:rsid w:val="00540991"/>
    <w:rsid w:val="00541233"/>
    <w:rsid w:val="005416F4"/>
    <w:rsid w:val="00542089"/>
    <w:rsid w:val="00542579"/>
    <w:rsid w:val="005426DD"/>
    <w:rsid w:val="00543362"/>
    <w:rsid w:val="00543479"/>
    <w:rsid w:val="00545729"/>
    <w:rsid w:val="00545F3A"/>
    <w:rsid w:val="00547FE7"/>
    <w:rsid w:val="0055011C"/>
    <w:rsid w:val="00550141"/>
    <w:rsid w:val="00550406"/>
    <w:rsid w:val="00550DD6"/>
    <w:rsid w:val="0055107D"/>
    <w:rsid w:val="005511DE"/>
    <w:rsid w:val="00553434"/>
    <w:rsid w:val="00555078"/>
    <w:rsid w:val="0055555D"/>
    <w:rsid w:val="0055604C"/>
    <w:rsid w:val="005576AC"/>
    <w:rsid w:val="005606FF"/>
    <w:rsid w:val="00560FB9"/>
    <w:rsid w:val="00560FE8"/>
    <w:rsid w:val="00561EA9"/>
    <w:rsid w:val="0056306F"/>
    <w:rsid w:val="00563149"/>
    <w:rsid w:val="00564F62"/>
    <w:rsid w:val="00565AD3"/>
    <w:rsid w:val="00565AF2"/>
    <w:rsid w:val="00565B30"/>
    <w:rsid w:val="00565B86"/>
    <w:rsid w:val="00567D8F"/>
    <w:rsid w:val="00570708"/>
    <w:rsid w:val="0057315F"/>
    <w:rsid w:val="0057329C"/>
    <w:rsid w:val="0057335B"/>
    <w:rsid w:val="0057347B"/>
    <w:rsid w:val="00574710"/>
    <w:rsid w:val="00576DD7"/>
    <w:rsid w:val="0057720C"/>
    <w:rsid w:val="005775CA"/>
    <w:rsid w:val="005804EC"/>
    <w:rsid w:val="00583A0B"/>
    <w:rsid w:val="00584C72"/>
    <w:rsid w:val="00585789"/>
    <w:rsid w:val="00585935"/>
    <w:rsid w:val="00585C54"/>
    <w:rsid w:val="00585CF6"/>
    <w:rsid w:val="0058679E"/>
    <w:rsid w:val="0058761E"/>
    <w:rsid w:val="005879E2"/>
    <w:rsid w:val="00587CF5"/>
    <w:rsid w:val="005905DC"/>
    <w:rsid w:val="00591167"/>
    <w:rsid w:val="00591C97"/>
    <w:rsid w:val="005921E6"/>
    <w:rsid w:val="00593240"/>
    <w:rsid w:val="005934DB"/>
    <w:rsid w:val="005937C0"/>
    <w:rsid w:val="00593F04"/>
    <w:rsid w:val="00595466"/>
    <w:rsid w:val="00595555"/>
    <w:rsid w:val="005957D2"/>
    <w:rsid w:val="00595E70"/>
    <w:rsid w:val="00596406"/>
    <w:rsid w:val="00596E1C"/>
    <w:rsid w:val="005A2B93"/>
    <w:rsid w:val="005A30E7"/>
    <w:rsid w:val="005A3381"/>
    <w:rsid w:val="005A35E9"/>
    <w:rsid w:val="005A4046"/>
    <w:rsid w:val="005A4290"/>
    <w:rsid w:val="005A42F4"/>
    <w:rsid w:val="005A69C0"/>
    <w:rsid w:val="005A7C95"/>
    <w:rsid w:val="005A7CC8"/>
    <w:rsid w:val="005B2AD9"/>
    <w:rsid w:val="005B2B48"/>
    <w:rsid w:val="005B2DFF"/>
    <w:rsid w:val="005B30F6"/>
    <w:rsid w:val="005B49F8"/>
    <w:rsid w:val="005B532E"/>
    <w:rsid w:val="005B5A7B"/>
    <w:rsid w:val="005B6FE3"/>
    <w:rsid w:val="005C050F"/>
    <w:rsid w:val="005C1655"/>
    <w:rsid w:val="005C1CC7"/>
    <w:rsid w:val="005C308B"/>
    <w:rsid w:val="005C3280"/>
    <w:rsid w:val="005C3426"/>
    <w:rsid w:val="005C5DFF"/>
    <w:rsid w:val="005C64C5"/>
    <w:rsid w:val="005C6635"/>
    <w:rsid w:val="005C6869"/>
    <w:rsid w:val="005C7301"/>
    <w:rsid w:val="005C749A"/>
    <w:rsid w:val="005D08CB"/>
    <w:rsid w:val="005D2412"/>
    <w:rsid w:val="005D2B58"/>
    <w:rsid w:val="005D35EE"/>
    <w:rsid w:val="005D3961"/>
    <w:rsid w:val="005D41E7"/>
    <w:rsid w:val="005D4DFC"/>
    <w:rsid w:val="005D50A8"/>
    <w:rsid w:val="005D5472"/>
    <w:rsid w:val="005D643D"/>
    <w:rsid w:val="005D6F08"/>
    <w:rsid w:val="005E126D"/>
    <w:rsid w:val="005E2656"/>
    <w:rsid w:val="005E2878"/>
    <w:rsid w:val="005E45DC"/>
    <w:rsid w:val="005E4BD3"/>
    <w:rsid w:val="005E4F9D"/>
    <w:rsid w:val="005E6240"/>
    <w:rsid w:val="005E6503"/>
    <w:rsid w:val="005F1657"/>
    <w:rsid w:val="005F2023"/>
    <w:rsid w:val="005F246F"/>
    <w:rsid w:val="005F2FD3"/>
    <w:rsid w:val="005F3D9E"/>
    <w:rsid w:val="005F4141"/>
    <w:rsid w:val="005F4632"/>
    <w:rsid w:val="005F50C9"/>
    <w:rsid w:val="005F55E7"/>
    <w:rsid w:val="005F5A14"/>
    <w:rsid w:val="005F6914"/>
    <w:rsid w:val="005F6DD3"/>
    <w:rsid w:val="00600601"/>
    <w:rsid w:val="006007A3"/>
    <w:rsid w:val="00601068"/>
    <w:rsid w:val="006015C5"/>
    <w:rsid w:val="00601F76"/>
    <w:rsid w:val="00602D7C"/>
    <w:rsid w:val="0060306D"/>
    <w:rsid w:val="006034FB"/>
    <w:rsid w:val="00603C64"/>
    <w:rsid w:val="006043CE"/>
    <w:rsid w:val="00604917"/>
    <w:rsid w:val="00605ACB"/>
    <w:rsid w:val="00605DF1"/>
    <w:rsid w:val="00606761"/>
    <w:rsid w:val="00610B18"/>
    <w:rsid w:val="006125B0"/>
    <w:rsid w:val="0061272D"/>
    <w:rsid w:val="00612AD0"/>
    <w:rsid w:val="00613509"/>
    <w:rsid w:val="00613AC4"/>
    <w:rsid w:val="006144CB"/>
    <w:rsid w:val="00615523"/>
    <w:rsid w:val="00615987"/>
    <w:rsid w:val="00615FBE"/>
    <w:rsid w:val="00616A3F"/>
    <w:rsid w:val="0061725B"/>
    <w:rsid w:val="00617461"/>
    <w:rsid w:val="00617DD7"/>
    <w:rsid w:val="00622079"/>
    <w:rsid w:val="006220B8"/>
    <w:rsid w:val="00622E0A"/>
    <w:rsid w:val="006231B7"/>
    <w:rsid w:val="00624870"/>
    <w:rsid w:val="00624C92"/>
    <w:rsid w:val="00627C79"/>
    <w:rsid w:val="00630F0C"/>
    <w:rsid w:val="00631996"/>
    <w:rsid w:val="0063230E"/>
    <w:rsid w:val="006323C4"/>
    <w:rsid w:val="006333B1"/>
    <w:rsid w:val="006340CA"/>
    <w:rsid w:val="006341DD"/>
    <w:rsid w:val="0063650C"/>
    <w:rsid w:val="00637F57"/>
    <w:rsid w:val="00640395"/>
    <w:rsid w:val="0064107A"/>
    <w:rsid w:val="00641533"/>
    <w:rsid w:val="0064190B"/>
    <w:rsid w:val="006422A8"/>
    <w:rsid w:val="0064368C"/>
    <w:rsid w:val="0064422D"/>
    <w:rsid w:val="00644620"/>
    <w:rsid w:val="00645E3A"/>
    <w:rsid w:val="0064605D"/>
    <w:rsid w:val="006463FB"/>
    <w:rsid w:val="00646ACA"/>
    <w:rsid w:val="006479A8"/>
    <w:rsid w:val="00647A2B"/>
    <w:rsid w:val="006505CB"/>
    <w:rsid w:val="00650785"/>
    <w:rsid w:val="00650D8A"/>
    <w:rsid w:val="0065254A"/>
    <w:rsid w:val="0065254B"/>
    <w:rsid w:val="00652E18"/>
    <w:rsid w:val="0065377D"/>
    <w:rsid w:val="00654170"/>
    <w:rsid w:val="00654342"/>
    <w:rsid w:val="00655AF4"/>
    <w:rsid w:val="00657BED"/>
    <w:rsid w:val="00661F72"/>
    <w:rsid w:val="0066249F"/>
    <w:rsid w:val="0066480D"/>
    <w:rsid w:val="00665776"/>
    <w:rsid w:val="006657C4"/>
    <w:rsid w:val="00665CCD"/>
    <w:rsid w:val="006665E2"/>
    <w:rsid w:val="00666B54"/>
    <w:rsid w:val="00667838"/>
    <w:rsid w:val="00667D03"/>
    <w:rsid w:val="006725B4"/>
    <w:rsid w:val="006740D0"/>
    <w:rsid w:val="00674695"/>
    <w:rsid w:val="00675EA5"/>
    <w:rsid w:val="00676761"/>
    <w:rsid w:val="006769EB"/>
    <w:rsid w:val="006774D9"/>
    <w:rsid w:val="00677DB2"/>
    <w:rsid w:val="00680AE7"/>
    <w:rsid w:val="00680E5D"/>
    <w:rsid w:val="006823FF"/>
    <w:rsid w:val="00682813"/>
    <w:rsid w:val="006828AF"/>
    <w:rsid w:val="0068379D"/>
    <w:rsid w:val="006847F7"/>
    <w:rsid w:val="0068523B"/>
    <w:rsid w:val="0068546C"/>
    <w:rsid w:val="00691379"/>
    <w:rsid w:val="0069150E"/>
    <w:rsid w:val="0069244C"/>
    <w:rsid w:val="00692975"/>
    <w:rsid w:val="00692C04"/>
    <w:rsid w:val="00692E46"/>
    <w:rsid w:val="006936ED"/>
    <w:rsid w:val="006942D3"/>
    <w:rsid w:val="0069442C"/>
    <w:rsid w:val="0069526D"/>
    <w:rsid w:val="006955C6"/>
    <w:rsid w:val="0069606E"/>
    <w:rsid w:val="00696441"/>
    <w:rsid w:val="00696676"/>
    <w:rsid w:val="00696BA0"/>
    <w:rsid w:val="00696C17"/>
    <w:rsid w:val="00696EEF"/>
    <w:rsid w:val="006978B6"/>
    <w:rsid w:val="00697C82"/>
    <w:rsid w:val="006A3DF5"/>
    <w:rsid w:val="006A47BC"/>
    <w:rsid w:val="006A5818"/>
    <w:rsid w:val="006A5D0F"/>
    <w:rsid w:val="006B1529"/>
    <w:rsid w:val="006B2687"/>
    <w:rsid w:val="006B2A2E"/>
    <w:rsid w:val="006B2FB6"/>
    <w:rsid w:val="006B3544"/>
    <w:rsid w:val="006B3ABC"/>
    <w:rsid w:val="006B40BE"/>
    <w:rsid w:val="006B5161"/>
    <w:rsid w:val="006B54CD"/>
    <w:rsid w:val="006B590D"/>
    <w:rsid w:val="006B6A12"/>
    <w:rsid w:val="006B7512"/>
    <w:rsid w:val="006B76D6"/>
    <w:rsid w:val="006B7A03"/>
    <w:rsid w:val="006B7D27"/>
    <w:rsid w:val="006C0BBA"/>
    <w:rsid w:val="006C23FA"/>
    <w:rsid w:val="006C3FC5"/>
    <w:rsid w:val="006C49F7"/>
    <w:rsid w:val="006C534E"/>
    <w:rsid w:val="006C64A0"/>
    <w:rsid w:val="006C772F"/>
    <w:rsid w:val="006C79CF"/>
    <w:rsid w:val="006D05AF"/>
    <w:rsid w:val="006D3D6B"/>
    <w:rsid w:val="006D58F6"/>
    <w:rsid w:val="006D597B"/>
    <w:rsid w:val="006D7684"/>
    <w:rsid w:val="006D7BC6"/>
    <w:rsid w:val="006E0694"/>
    <w:rsid w:val="006E126F"/>
    <w:rsid w:val="006E1CE8"/>
    <w:rsid w:val="006E271B"/>
    <w:rsid w:val="006E3BD3"/>
    <w:rsid w:val="006E3CC7"/>
    <w:rsid w:val="006E4940"/>
    <w:rsid w:val="006E50DC"/>
    <w:rsid w:val="006E5784"/>
    <w:rsid w:val="006E5EDF"/>
    <w:rsid w:val="006E6147"/>
    <w:rsid w:val="006E7A73"/>
    <w:rsid w:val="006E7BC9"/>
    <w:rsid w:val="006F0AD1"/>
    <w:rsid w:val="006F34B1"/>
    <w:rsid w:val="006F3E07"/>
    <w:rsid w:val="006F41DB"/>
    <w:rsid w:val="006F43EE"/>
    <w:rsid w:val="006F4B89"/>
    <w:rsid w:val="0070089D"/>
    <w:rsid w:val="00701495"/>
    <w:rsid w:val="00701810"/>
    <w:rsid w:val="00701D73"/>
    <w:rsid w:val="00701F17"/>
    <w:rsid w:val="00702B2B"/>
    <w:rsid w:val="0070311D"/>
    <w:rsid w:val="00704264"/>
    <w:rsid w:val="00704A18"/>
    <w:rsid w:val="0070577D"/>
    <w:rsid w:val="00711D3A"/>
    <w:rsid w:val="00711DB7"/>
    <w:rsid w:val="007121D1"/>
    <w:rsid w:val="007124FF"/>
    <w:rsid w:val="00712A42"/>
    <w:rsid w:val="00712BEF"/>
    <w:rsid w:val="007130E6"/>
    <w:rsid w:val="0071435E"/>
    <w:rsid w:val="00715293"/>
    <w:rsid w:val="00715C10"/>
    <w:rsid w:val="00716218"/>
    <w:rsid w:val="00717370"/>
    <w:rsid w:val="00717DA8"/>
    <w:rsid w:val="00720466"/>
    <w:rsid w:val="00721132"/>
    <w:rsid w:val="007217C3"/>
    <w:rsid w:val="00722033"/>
    <w:rsid w:val="00722335"/>
    <w:rsid w:val="00722387"/>
    <w:rsid w:val="007225B8"/>
    <w:rsid w:val="00723B8D"/>
    <w:rsid w:val="00724A1B"/>
    <w:rsid w:val="00726AF0"/>
    <w:rsid w:val="00727208"/>
    <w:rsid w:val="0073197C"/>
    <w:rsid w:val="00732740"/>
    <w:rsid w:val="00732B33"/>
    <w:rsid w:val="00732E2E"/>
    <w:rsid w:val="00733889"/>
    <w:rsid w:val="00733E6C"/>
    <w:rsid w:val="00734B85"/>
    <w:rsid w:val="00735A94"/>
    <w:rsid w:val="00735B5E"/>
    <w:rsid w:val="00737F4C"/>
    <w:rsid w:val="0074045F"/>
    <w:rsid w:val="007406D7"/>
    <w:rsid w:val="00741161"/>
    <w:rsid w:val="007418C2"/>
    <w:rsid w:val="007424C0"/>
    <w:rsid w:val="00744ECF"/>
    <w:rsid w:val="00745034"/>
    <w:rsid w:val="0074522D"/>
    <w:rsid w:val="00745486"/>
    <w:rsid w:val="00750503"/>
    <w:rsid w:val="0075161E"/>
    <w:rsid w:val="0075163D"/>
    <w:rsid w:val="00751691"/>
    <w:rsid w:val="007522DF"/>
    <w:rsid w:val="00752359"/>
    <w:rsid w:val="007523BE"/>
    <w:rsid w:val="00752483"/>
    <w:rsid w:val="007528D5"/>
    <w:rsid w:val="00753B7B"/>
    <w:rsid w:val="00753BA2"/>
    <w:rsid w:val="0075491F"/>
    <w:rsid w:val="00755C03"/>
    <w:rsid w:val="00755D10"/>
    <w:rsid w:val="007560D1"/>
    <w:rsid w:val="00756560"/>
    <w:rsid w:val="00756FAE"/>
    <w:rsid w:val="00757945"/>
    <w:rsid w:val="0076021B"/>
    <w:rsid w:val="007609A2"/>
    <w:rsid w:val="00760AE3"/>
    <w:rsid w:val="00760B6E"/>
    <w:rsid w:val="00761285"/>
    <w:rsid w:val="0076254F"/>
    <w:rsid w:val="00762DF7"/>
    <w:rsid w:val="0076467F"/>
    <w:rsid w:val="007647E3"/>
    <w:rsid w:val="00765C44"/>
    <w:rsid w:val="0076772B"/>
    <w:rsid w:val="0076799E"/>
    <w:rsid w:val="00767BAE"/>
    <w:rsid w:val="00767EAA"/>
    <w:rsid w:val="007712E5"/>
    <w:rsid w:val="00771332"/>
    <w:rsid w:val="0077168C"/>
    <w:rsid w:val="00771C6B"/>
    <w:rsid w:val="00774118"/>
    <w:rsid w:val="00776418"/>
    <w:rsid w:val="0077667D"/>
    <w:rsid w:val="007768FB"/>
    <w:rsid w:val="007803F6"/>
    <w:rsid w:val="00780EEC"/>
    <w:rsid w:val="0078256C"/>
    <w:rsid w:val="00782979"/>
    <w:rsid w:val="00783D0E"/>
    <w:rsid w:val="007847A7"/>
    <w:rsid w:val="00785C12"/>
    <w:rsid w:val="00785D0D"/>
    <w:rsid w:val="007860E2"/>
    <w:rsid w:val="007866E1"/>
    <w:rsid w:val="0078688A"/>
    <w:rsid w:val="00786C4E"/>
    <w:rsid w:val="0078727E"/>
    <w:rsid w:val="007873CC"/>
    <w:rsid w:val="007875EE"/>
    <w:rsid w:val="00787662"/>
    <w:rsid w:val="007877CD"/>
    <w:rsid w:val="007902EB"/>
    <w:rsid w:val="00790AA5"/>
    <w:rsid w:val="0079140F"/>
    <w:rsid w:val="00791FC0"/>
    <w:rsid w:val="00793271"/>
    <w:rsid w:val="0079339C"/>
    <w:rsid w:val="0079353D"/>
    <w:rsid w:val="007941BF"/>
    <w:rsid w:val="00794305"/>
    <w:rsid w:val="0079502B"/>
    <w:rsid w:val="00796337"/>
    <w:rsid w:val="00797296"/>
    <w:rsid w:val="00797B2B"/>
    <w:rsid w:val="00797BC1"/>
    <w:rsid w:val="007A19D2"/>
    <w:rsid w:val="007A1F69"/>
    <w:rsid w:val="007A26EA"/>
    <w:rsid w:val="007A3181"/>
    <w:rsid w:val="007A37B5"/>
    <w:rsid w:val="007A3FA0"/>
    <w:rsid w:val="007A44C9"/>
    <w:rsid w:val="007A4EC0"/>
    <w:rsid w:val="007A5A74"/>
    <w:rsid w:val="007A5C11"/>
    <w:rsid w:val="007A6D04"/>
    <w:rsid w:val="007A6D52"/>
    <w:rsid w:val="007B089A"/>
    <w:rsid w:val="007B0DED"/>
    <w:rsid w:val="007B1185"/>
    <w:rsid w:val="007B2EE3"/>
    <w:rsid w:val="007B3107"/>
    <w:rsid w:val="007B3C94"/>
    <w:rsid w:val="007B471F"/>
    <w:rsid w:val="007B49E9"/>
    <w:rsid w:val="007B6506"/>
    <w:rsid w:val="007B6A83"/>
    <w:rsid w:val="007B72B1"/>
    <w:rsid w:val="007B73B7"/>
    <w:rsid w:val="007B73BB"/>
    <w:rsid w:val="007C04C9"/>
    <w:rsid w:val="007C07E9"/>
    <w:rsid w:val="007C0A1D"/>
    <w:rsid w:val="007C0C08"/>
    <w:rsid w:val="007C15BB"/>
    <w:rsid w:val="007C22C0"/>
    <w:rsid w:val="007C2318"/>
    <w:rsid w:val="007C293C"/>
    <w:rsid w:val="007C2B43"/>
    <w:rsid w:val="007C309F"/>
    <w:rsid w:val="007C3533"/>
    <w:rsid w:val="007C4645"/>
    <w:rsid w:val="007C46A6"/>
    <w:rsid w:val="007C4F89"/>
    <w:rsid w:val="007C536E"/>
    <w:rsid w:val="007C5371"/>
    <w:rsid w:val="007C5822"/>
    <w:rsid w:val="007C64AD"/>
    <w:rsid w:val="007C654A"/>
    <w:rsid w:val="007C7A31"/>
    <w:rsid w:val="007D0365"/>
    <w:rsid w:val="007D0469"/>
    <w:rsid w:val="007D086B"/>
    <w:rsid w:val="007D1128"/>
    <w:rsid w:val="007D1E02"/>
    <w:rsid w:val="007D211F"/>
    <w:rsid w:val="007D2CC8"/>
    <w:rsid w:val="007D3B3F"/>
    <w:rsid w:val="007D47EC"/>
    <w:rsid w:val="007D4E45"/>
    <w:rsid w:val="007D5140"/>
    <w:rsid w:val="007D5516"/>
    <w:rsid w:val="007D6CED"/>
    <w:rsid w:val="007D7502"/>
    <w:rsid w:val="007D7934"/>
    <w:rsid w:val="007D7E91"/>
    <w:rsid w:val="007E009B"/>
    <w:rsid w:val="007E10D2"/>
    <w:rsid w:val="007E1B20"/>
    <w:rsid w:val="007E53EC"/>
    <w:rsid w:val="007E6580"/>
    <w:rsid w:val="007F094E"/>
    <w:rsid w:val="007F1339"/>
    <w:rsid w:val="007F2292"/>
    <w:rsid w:val="007F22A2"/>
    <w:rsid w:val="007F26FC"/>
    <w:rsid w:val="007F28A2"/>
    <w:rsid w:val="007F3074"/>
    <w:rsid w:val="007F32BD"/>
    <w:rsid w:val="007F3C8C"/>
    <w:rsid w:val="007F4857"/>
    <w:rsid w:val="007F4FB6"/>
    <w:rsid w:val="007F60D9"/>
    <w:rsid w:val="007F7722"/>
    <w:rsid w:val="008009B0"/>
    <w:rsid w:val="00801A8F"/>
    <w:rsid w:val="00803040"/>
    <w:rsid w:val="00803C45"/>
    <w:rsid w:val="008048A6"/>
    <w:rsid w:val="00806A55"/>
    <w:rsid w:val="00811DD8"/>
    <w:rsid w:val="008134FF"/>
    <w:rsid w:val="008148DA"/>
    <w:rsid w:val="00816485"/>
    <w:rsid w:val="00816A12"/>
    <w:rsid w:val="00816B75"/>
    <w:rsid w:val="00816C32"/>
    <w:rsid w:val="00817F2F"/>
    <w:rsid w:val="00820FD2"/>
    <w:rsid w:val="008211FC"/>
    <w:rsid w:val="00821484"/>
    <w:rsid w:val="0082178B"/>
    <w:rsid w:val="00821BBB"/>
    <w:rsid w:val="00822B72"/>
    <w:rsid w:val="00823A9E"/>
    <w:rsid w:val="00824617"/>
    <w:rsid w:val="00825041"/>
    <w:rsid w:val="0082600D"/>
    <w:rsid w:val="00826B27"/>
    <w:rsid w:val="00826B37"/>
    <w:rsid w:val="00826D9D"/>
    <w:rsid w:val="008301A1"/>
    <w:rsid w:val="00830209"/>
    <w:rsid w:val="00831610"/>
    <w:rsid w:val="00831CC7"/>
    <w:rsid w:val="0083207A"/>
    <w:rsid w:val="00832211"/>
    <w:rsid w:val="00832E2E"/>
    <w:rsid w:val="00833020"/>
    <w:rsid w:val="008337D2"/>
    <w:rsid w:val="0083443F"/>
    <w:rsid w:val="00835DF6"/>
    <w:rsid w:val="00837C67"/>
    <w:rsid w:val="008407C4"/>
    <w:rsid w:val="00840C45"/>
    <w:rsid w:val="00840D52"/>
    <w:rsid w:val="00841E8D"/>
    <w:rsid w:val="00841FB7"/>
    <w:rsid w:val="0084202A"/>
    <w:rsid w:val="00842726"/>
    <w:rsid w:val="008429C8"/>
    <w:rsid w:val="00842F73"/>
    <w:rsid w:val="00843EDD"/>
    <w:rsid w:val="00845877"/>
    <w:rsid w:val="00847982"/>
    <w:rsid w:val="008503E2"/>
    <w:rsid w:val="00851D8E"/>
    <w:rsid w:val="008535EF"/>
    <w:rsid w:val="00854C3C"/>
    <w:rsid w:val="0085654B"/>
    <w:rsid w:val="008619C3"/>
    <w:rsid w:val="00861AB2"/>
    <w:rsid w:val="0086312E"/>
    <w:rsid w:val="00863D00"/>
    <w:rsid w:val="00864AA3"/>
    <w:rsid w:val="00864ED9"/>
    <w:rsid w:val="00865D43"/>
    <w:rsid w:val="0086682A"/>
    <w:rsid w:val="00866A58"/>
    <w:rsid w:val="00867DF9"/>
    <w:rsid w:val="0087035D"/>
    <w:rsid w:val="00870E16"/>
    <w:rsid w:val="0087214D"/>
    <w:rsid w:val="00872305"/>
    <w:rsid w:val="00872C54"/>
    <w:rsid w:val="0087391B"/>
    <w:rsid w:val="00874267"/>
    <w:rsid w:val="00874BB9"/>
    <w:rsid w:val="00875512"/>
    <w:rsid w:val="00876D7D"/>
    <w:rsid w:val="00877A71"/>
    <w:rsid w:val="00877B5C"/>
    <w:rsid w:val="00877EC2"/>
    <w:rsid w:val="00881860"/>
    <w:rsid w:val="0088196E"/>
    <w:rsid w:val="00881A9F"/>
    <w:rsid w:val="00882532"/>
    <w:rsid w:val="008844BE"/>
    <w:rsid w:val="00885E28"/>
    <w:rsid w:val="00886DC5"/>
    <w:rsid w:val="00887FD3"/>
    <w:rsid w:val="00890B37"/>
    <w:rsid w:val="00890F26"/>
    <w:rsid w:val="00891A36"/>
    <w:rsid w:val="0089285C"/>
    <w:rsid w:val="008928BA"/>
    <w:rsid w:val="00892E6A"/>
    <w:rsid w:val="00893404"/>
    <w:rsid w:val="00893C78"/>
    <w:rsid w:val="00893CB8"/>
    <w:rsid w:val="00894069"/>
    <w:rsid w:val="008946C8"/>
    <w:rsid w:val="00894A4D"/>
    <w:rsid w:val="008A0362"/>
    <w:rsid w:val="008A041E"/>
    <w:rsid w:val="008A12B4"/>
    <w:rsid w:val="008A1C3F"/>
    <w:rsid w:val="008A3476"/>
    <w:rsid w:val="008A3F00"/>
    <w:rsid w:val="008A4EC1"/>
    <w:rsid w:val="008A5D79"/>
    <w:rsid w:val="008A6419"/>
    <w:rsid w:val="008A66B8"/>
    <w:rsid w:val="008A6A02"/>
    <w:rsid w:val="008A71DE"/>
    <w:rsid w:val="008A75FA"/>
    <w:rsid w:val="008A7765"/>
    <w:rsid w:val="008A7BC4"/>
    <w:rsid w:val="008B0682"/>
    <w:rsid w:val="008B1B1F"/>
    <w:rsid w:val="008B26E3"/>
    <w:rsid w:val="008B4760"/>
    <w:rsid w:val="008B4865"/>
    <w:rsid w:val="008B6AE7"/>
    <w:rsid w:val="008B758F"/>
    <w:rsid w:val="008B7D70"/>
    <w:rsid w:val="008B7F87"/>
    <w:rsid w:val="008C0BF9"/>
    <w:rsid w:val="008C13F9"/>
    <w:rsid w:val="008C20D1"/>
    <w:rsid w:val="008C37EA"/>
    <w:rsid w:val="008C47E1"/>
    <w:rsid w:val="008C4893"/>
    <w:rsid w:val="008C56AA"/>
    <w:rsid w:val="008C7117"/>
    <w:rsid w:val="008C7952"/>
    <w:rsid w:val="008D2EB9"/>
    <w:rsid w:val="008D4D5D"/>
    <w:rsid w:val="008D4DB4"/>
    <w:rsid w:val="008D5F5F"/>
    <w:rsid w:val="008D6106"/>
    <w:rsid w:val="008D708A"/>
    <w:rsid w:val="008D77A6"/>
    <w:rsid w:val="008D7C7A"/>
    <w:rsid w:val="008E0675"/>
    <w:rsid w:val="008E0901"/>
    <w:rsid w:val="008E2810"/>
    <w:rsid w:val="008E38F1"/>
    <w:rsid w:val="008E4FAC"/>
    <w:rsid w:val="008E5AD5"/>
    <w:rsid w:val="008E6380"/>
    <w:rsid w:val="008E6C8A"/>
    <w:rsid w:val="008E729F"/>
    <w:rsid w:val="008E77EE"/>
    <w:rsid w:val="008F0D41"/>
    <w:rsid w:val="008F1155"/>
    <w:rsid w:val="008F1CB6"/>
    <w:rsid w:val="008F242E"/>
    <w:rsid w:val="008F25C0"/>
    <w:rsid w:val="008F35FB"/>
    <w:rsid w:val="008F3C33"/>
    <w:rsid w:val="008F51B4"/>
    <w:rsid w:val="008F5A7F"/>
    <w:rsid w:val="008F5BAA"/>
    <w:rsid w:val="008F657A"/>
    <w:rsid w:val="008F67F1"/>
    <w:rsid w:val="008F7396"/>
    <w:rsid w:val="008F77F2"/>
    <w:rsid w:val="009006C6"/>
    <w:rsid w:val="00900EDD"/>
    <w:rsid w:val="0090101C"/>
    <w:rsid w:val="009026B4"/>
    <w:rsid w:val="00902A2B"/>
    <w:rsid w:val="00902D66"/>
    <w:rsid w:val="00903941"/>
    <w:rsid w:val="00903A83"/>
    <w:rsid w:val="009043F6"/>
    <w:rsid w:val="0090456F"/>
    <w:rsid w:val="009060ED"/>
    <w:rsid w:val="00906245"/>
    <w:rsid w:val="0090644F"/>
    <w:rsid w:val="00906667"/>
    <w:rsid w:val="00906D9F"/>
    <w:rsid w:val="009079B7"/>
    <w:rsid w:val="00910997"/>
    <w:rsid w:val="00910FE9"/>
    <w:rsid w:val="0091193D"/>
    <w:rsid w:val="009122B6"/>
    <w:rsid w:val="00914846"/>
    <w:rsid w:val="00914AFB"/>
    <w:rsid w:val="00916410"/>
    <w:rsid w:val="009164CA"/>
    <w:rsid w:val="00916BC8"/>
    <w:rsid w:val="00917568"/>
    <w:rsid w:val="009178CE"/>
    <w:rsid w:val="00920C4A"/>
    <w:rsid w:val="009210B5"/>
    <w:rsid w:val="00921115"/>
    <w:rsid w:val="00921127"/>
    <w:rsid w:val="009235A0"/>
    <w:rsid w:val="009235D4"/>
    <w:rsid w:val="00923609"/>
    <w:rsid w:val="0092383D"/>
    <w:rsid w:val="00923CC0"/>
    <w:rsid w:val="00924289"/>
    <w:rsid w:val="009245CA"/>
    <w:rsid w:val="00924664"/>
    <w:rsid w:val="00924CBC"/>
    <w:rsid w:val="00925076"/>
    <w:rsid w:val="00925717"/>
    <w:rsid w:val="00925C38"/>
    <w:rsid w:val="00926339"/>
    <w:rsid w:val="009278A9"/>
    <w:rsid w:val="009302AB"/>
    <w:rsid w:val="0093055A"/>
    <w:rsid w:val="00930D60"/>
    <w:rsid w:val="0093188D"/>
    <w:rsid w:val="00931C70"/>
    <w:rsid w:val="0093518D"/>
    <w:rsid w:val="009362AA"/>
    <w:rsid w:val="009409A9"/>
    <w:rsid w:val="0094163B"/>
    <w:rsid w:val="009418C3"/>
    <w:rsid w:val="00941BA4"/>
    <w:rsid w:val="00942A18"/>
    <w:rsid w:val="00946257"/>
    <w:rsid w:val="009466AB"/>
    <w:rsid w:val="00946D68"/>
    <w:rsid w:val="0095063C"/>
    <w:rsid w:val="009507A1"/>
    <w:rsid w:val="00950AC7"/>
    <w:rsid w:val="00950E47"/>
    <w:rsid w:val="00951174"/>
    <w:rsid w:val="00951A01"/>
    <w:rsid w:val="00952844"/>
    <w:rsid w:val="00952E18"/>
    <w:rsid w:val="009551B3"/>
    <w:rsid w:val="009553D6"/>
    <w:rsid w:val="0095547C"/>
    <w:rsid w:val="00956904"/>
    <w:rsid w:val="00956941"/>
    <w:rsid w:val="009570A5"/>
    <w:rsid w:val="00960300"/>
    <w:rsid w:val="00960F60"/>
    <w:rsid w:val="0096261C"/>
    <w:rsid w:val="009635A8"/>
    <w:rsid w:val="00963A74"/>
    <w:rsid w:val="00963BF9"/>
    <w:rsid w:val="00964131"/>
    <w:rsid w:val="00970E8C"/>
    <w:rsid w:val="0097146D"/>
    <w:rsid w:val="0097263C"/>
    <w:rsid w:val="009730D3"/>
    <w:rsid w:val="009734B0"/>
    <w:rsid w:val="00973A96"/>
    <w:rsid w:val="00974AE9"/>
    <w:rsid w:val="00976203"/>
    <w:rsid w:val="0097717D"/>
    <w:rsid w:val="00977181"/>
    <w:rsid w:val="009805A6"/>
    <w:rsid w:val="00981EDC"/>
    <w:rsid w:val="00983E39"/>
    <w:rsid w:val="009847D5"/>
    <w:rsid w:val="009853C0"/>
    <w:rsid w:val="009855D4"/>
    <w:rsid w:val="00986B69"/>
    <w:rsid w:val="0098778E"/>
    <w:rsid w:val="00987A49"/>
    <w:rsid w:val="00990A55"/>
    <w:rsid w:val="0099143E"/>
    <w:rsid w:val="00991768"/>
    <w:rsid w:val="00991A5D"/>
    <w:rsid w:val="00991B9D"/>
    <w:rsid w:val="00993682"/>
    <w:rsid w:val="00993F8C"/>
    <w:rsid w:val="0099527D"/>
    <w:rsid w:val="0099564E"/>
    <w:rsid w:val="00995780"/>
    <w:rsid w:val="00995D90"/>
    <w:rsid w:val="009971F1"/>
    <w:rsid w:val="00997ECA"/>
    <w:rsid w:val="00997FD7"/>
    <w:rsid w:val="009A00F4"/>
    <w:rsid w:val="009A05E1"/>
    <w:rsid w:val="009A0DD1"/>
    <w:rsid w:val="009A2CD4"/>
    <w:rsid w:val="009A3185"/>
    <w:rsid w:val="009A3346"/>
    <w:rsid w:val="009A4D5D"/>
    <w:rsid w:val="009A551D"/>
    <w:rsid w:val="009A5A01"/>
    <w:rsid w:val="009A69BD"/>
    <w:rsid w:val="009A7345"/>
    <w:rsid w:val="009B0304"/>
    <w:rsid w:val="009B04C9"/>
    <w:rsid w:val="009B10E4"/>
    <w:rsid w:val="009B1C32"/>
    <w:rsid w:val="009B1D9A"/>
    <w:rsid w:val="009B4689"/>
    <w:rsid w:val="009B4912"/>
    <w:rsid w:val="009B58C0"/>
    <w:rsid w:val="009B63A6"/>
    <w:rsid w:val="009B6981"/>
    <w:rsid w:val="009B6AC2"/>
    <w:rsid w:val="009C00E4"/>
    <w:rsid w:val="009C1529"/>
    <w:rsid w:val="009C19B1"/>
    <w:rsid w:val="009C21B7"/>
    <w:rsid w:val="009C3055"/>
    <w:rsid w:val="009C6975"/>
    <w:rsid w:val="009C7464"/>
    <w:rsid w:val="009D24DF"/>
    <w:rsid w:val="009D3A36"/>
    <w:rsid w:val="009D43BC"/>
    <w:rsid w:val="009D4602"/>
    <w:rsid w:val="009D4E6C"/>
    <w:rsid w:val="009D54B6"/>
    <w:rsid w:val="009D5721"/>
    <w:rsid w:val="009D5BC3"/>
    <w:rsid w:val="009D6ED4"/>
    <w:rsid w:val="009D73F1"/>
    <w:rsid w:val="009D7E15"/>
    <w:rsid w:val="009D7E80"/>
    <w:rsid w:val="009E093D"/>
    <w:rsid w:val="009E1C18"/>
    <w:rsid w:val="009E319D"/>
    <w:rsid w:val="009E3777"/>
    <w:rsid w:val="009E3E5B"/>
    <w:rsid w:val="009E6A4B"/>
    <w:rsid w:val="009F22A8"/>
    <w:rsid w:val="009F2735"/>
    <w:rsid w:val="009F304D"/>
    <w:rsid w:val="009F5296"/>
    <w:rsid w:val="009F56F5"/>
    <w:rsid w:val="009F643D"/>
    <w:rsid w:val="009F644A"/>
    <w:rsid w:val="009F679D"/>
    <w:rsid w:val="009F696C"/>
    <w:rsid w:val="009F6A02"/>
    <w:rsid w:val="009F7210"/>
    <w:rsid w:val="00A00006"/>
    <w:rsid w:val="00A00280"/>
    <w:rsid w:val="00A0121E"/>
    <w:rsid w:val="00A0124E"/>
    <w:rsid w:val="00A0333F"/>
    <w:rsid w:val="00A040E4"/>
    <w:rsid w:val="00A06A6C"/>
    <w:rsid w:val="00A06DAC"/>
    <w:rsid w:val="00A07026"/>
    <w:rsid w:val="00A10007"/>
    <w:rsid w:val="00A10624"/>
    <w:rsid w:val="00A10AAB"/>
    <w:rsid w:val="00A1200A"/>
    <w:rsid w:val="00A12215"/>
    <w:rsid w:val="00A12664"/>
    <w:rsid w:val="00A134B4"/>
    <w:rsid w:val="00A134BC"/>
    <w:rsid w:val="00A1370A"/>
    <w:rsid w:val="00A13F9A"/>
    <w:rsid w:val="00A15657"/>
    <w:rsid w:val="00A15EEE"/>
    <w:rsid w:val="00A164E0"/>
    <w:rsid w:val="00A16EEB"/>
    <w:rsid w:val="00A21DDE"/>
    <w:rsid w:val="00A223A2"/>
    <w:rsid w:val="00A2249B"/>
    <w:rsid w:val="00A22A0A"/>
    <w:rsid w:val="00A22C46"/>
    <w:rsid w:val="00A22CE1"/>
    <w:rsid w:val="00A25418"/>
    <w:rsid w:val="00A2580D"/>
    <w:rsid w:val="00A259D4"/>
    <w:rsid w:val="00A25EDB"/>
    <w:rsid w:val="00A261F5"/>
    <w:rsid w:val="00A2717D"/>
    <w:rsid w:val="00A273A0"/>
    <w:rsid w:val="00A27E72"/>
    <w:rsid w:val="00A309B2"/>
    <w:rsid w:val="00A3125E"/>
    <w:rsid w:val="00A3212A"/>
    <w:rsid w:val="00A3449C"/>
    <w:rsid w:val="00A3474A"/>
    <w:rsid w:val="00A34C97"/>
    <w:rsid w:val="00A35B48"/>
    <w:rsid w:val="00A35DBF"/>
    <w:rsid w:val="00A3699E"/>
    <w:rsid w:val="00A37900"/>
    <w:rsid w:val="00A3797B"/>
    <w:rsid w:val="00A4002C"/>
    <w:rsid w:val="00A4158F"/>
    <w:rsid w:val="00A42BE4"/>
    <w:rsid w:val="00A44F42"/>
    <w:rsid w:val="00A44FAD"/>
    <w:rsid w:val="00A45E06"/>
    <w:rsid w:val="00A45F55"/>
    <w:rsid w:val="00A46552"/>
    <w:rsid w:val="00A46DF8"/>
    <w:rsid w:val="00A47987"/>
    <w:rsid w:val="00A5073F"/>
    <w:rsid w:val="00A52A04"/>
    <w:rsid w:val="00A53155"/>
    <w:rsid w:val="00A535A2"/>
    <w:rsid w:val="00A54B3A"/>
    <w:rsid w:val="00A55A21"/>
    <w:rsid w:val="00A55C64"/>
    <w:rsid w:val="00A56EF8"/>
    <w:rsid w:val="00A56F06"/>
    <w:rsid w:val="00A6075E"/>
    <w:rsid w:val="00A616DE"/>
    <w:rsid w:val="00A6189B"/>
    <w:rsid w:val="00A63E11"/>
    <w:rsid w:val="00A64304"/>
    <w:rsid w:val="00A65F82"/>
    <w:rsid w:val="00A66FB0"/>
    <w:rsid w:val="00A672AD"/>
    <w:rsid w:val="00A672BA"/>
    <w:rsid w:val="00A67D62"/>
    <w:rsid w:val="00A67DCD"/>
    <w:rsid w:val="00A70B7F"/>
    <w:rsid w:val="00A70DD3"/>
    <w:rsid w:val="00A72F48"/>
    <w:rsid w:val="00A748EC"/>
    <w:rsid w:val="00A7549A"/>
    <w:rsid w:val="00A77DDE"/>
    <w:rsid w:val="00A80143"/>
    <w:rsid w:val="00A808C0"/>
    <w:rsid w:val="00A81149"/>
    <w:rsid w:val="00A81368"/>
    <w:rsid w:val="00A8142B"/>
    <w:rsid w:val="00A82887"/>
    <w:rsid w:val="00A830E5"/>
    <w:rsid w:val="00A83726"/>
    <w:rsid w:val="00A83E73"/>
    <w:rsid w:val="00A85391"/>
    <w:rsid w:val="00A854FA"/>
    <w:rsid w:val="00A856A6"/>
    <w:rsid w:val="00A86496"/>
    <w:rsid w:val="00A86614"/>
    <w:rsid w:val="00A86915"/>
    <w:rsid w:val="00A86A9D"/>
    <w:rsid w:val="00A86C2F"/>
    <w:rsid w:val="00A86FB0"/>
    <w:rsid w:val="00A9194A"/>
    <w:rsid w:val="00A9319F"/>
    <w:rsid w:val="00A93A56"/>
    <w:rsid w:val="00A945E0"/>
    <w:rsid w:val="00A94FBB"/>
    <w:rsid w:val="00A962DD"/>
    <w:rsid w:val="00A96974"/>
    <w:rsid w:val="00AA1D2B"/>
    <w:rsid w:val="00AA293E"/>
    <w:rsid w:val="00AA381F"/>
    <w:rsid w:val="00AA4785"/>
    <w:rsid w:val="00AA4F21"/>
    <w:rsid w:val="00AA5513"/>
    <w:rsid w:val="00AA58D4"/>
    <w:rsid w:val="00AA5CEC"/>
    <w:rsid w:val="00AA5FEA"/>
    <w:rsid w:val="00AA7026"/>
    <w:rsid w:val="00AA7331"/>
    <w:rsid w:val="00AA7CFA"/>
    <w:rsid w:val="00AB0B6A"/>
    <w:rsid w:val="00AB0E5B"/>
    <w:rsid w:val="00AB24D5"/>
    <w:rsid w:val="00AB2CDC"/>
    <w:rsid w:val="00AB4659"/>
    <w:rsid w:val="00AB4C40"/>
    <w:rsid w:val="00AB5CFD"/>
    <w:rsid w:val="00AB5DD0"/>
    <w:rsid w:val="00AB6AD8"/>
    <w:rsid w:val="00AB70B5"/>
    <w:rsid w:val="00AB74EC"/>
    <w:rsid w:val="00AC080C"/>
    <w:rsid w:val="00AC0AAC"/>
    <w:rsid w:val="00AC118E"/>
    <w:rsid w:val="00AC14AC"/>
    <w:rsid w:val="00AC2604"/>
    <w:rsid w:val="00AC2C93"/>
    <w:rsid w:val="00AC2D64"/>
    <w:rsid w:val="00AC3379"/>
    <w:rsid w:val="00AC3966"/>
    <w:rsid w:val="00AC4A1B"/>
    <w:rsid w:val="00AC5078"/>
    <w:rsid w:val="00AC5CB0"/>
    <w:rsid w:val="00AC5EEA"/>
    <w:rsid w:val="00AC6C47"/>
    <w:rsid w:val="00AC7CBC"/>
    <w:rsid w:val="00AC7F6F"/>
    <w:rsid w:val="00AD035C"/>
    <w:rsid w:val="00AD0D5C"/>
    <w:rsid w:val="00AD1B9B"/>
    <w:rsid w:val="00AD3E54"/>
    <w:rsid w:val="00AD4876"/>
    <w:rsid w:val="00AD4C0A"/>
    <w:rsid w:val="00AD4ED4"/>
    <w:rsid w:val="00AD516F"/>
    <w:rsid w:val="00AD6203"/>
    <w:rsid w:val="00AD67EE"/>
    <w:rsid w:val="00AD6E0D"/>
    <w:rsid w:val="00AE090F"/>
    <w:rsid w:val="00AE0A2A"/>
    <w:rsid w:val="00AE0D73"/>
    <w:rsid w:val="00AE1B20"/>
    <w:rsid w:val="00AE1E12"/>
    <w:rsid w:val="00AE303B"/>
    <w:rsid w:val="00AE37C7"/>
    <w:rsid w:val="00AE3C17"/>
    <w:rsid w:val="00AE41A6"/>
    <w:rsid w:val="00AE4200"/>
    <w:rsid w:val="00AE4866"/>
    <w:rsid w:val="00AE49C9"/>
    <w:rsid w:val="00AE5427"/>
    <w:rsid w:val="00AE5952"/>
    <w:rsid w:val="00AE5C07"/>
    <w:rsid w:val="00AE632F"/>
    <w:rsid w:val="00AF0284"/>
    <w:rsid w:val="00AF03E5"/>
    <w:rsid w:val="00AF0C94"/>
    <w:rsid w:val="00AF2B87"/>
    <w:rsid w:val="00AF2F05"/>
    <w:rsid w:val="00AF3AEB"/>
    <w:rsid w:val="00AF4253"/>
    <w:rsid w:val="00AF5571"/>
    <w:rsid w:val="00AF5944"/>
    <w:rsid w:val="00AF71C1"/>
    <w:rsid w:val="00AF7C57"/>
    <w:rsid w:val="00B00C50"/>
    <w:rsid w:val="00B0148B"/>
    <w:rsid w:val="00B01E33"/>
    <w:rsid w:val="00B03057"/>
    <w:rsid w:val="00B033C6"/>
    <w:rsid w:val="00B0410C"/>
    <w:rsid w:val="00B06956"/>
    <w:rsid w:val="00B06988"/>
    <w:rsid w:val="00B06D8C"/>
    <w:rsid w:val="00B1030D"/>
    <w:rsid w:val="00B13753"/>
    <w:rsid w:val="00B14051"/>
    <w:rsid w:val="00B15487"/>
    <w:rsid w:val="00B161EC"/>
    <w:rsid w:val="00B1658C"/>
    <w:rsid w:val="00B16ED8"/>
    <w:rsid w:val="00B16EE7"/>
    <w:rsid w:val="00B173DD"/>
    <w:rsid w:val="00B17542"/>
    <w:rsid w:val="00B20378"/>
    <w:rsid w:val="00B2049D"/>
    <w:rsid w:val="00B2095F"/>
    <w:rsid w:val="00B2149B"/>
    <w:rsid w:val="00B219DA"/>
    <w:rsid w:val="00B21B91"/>
    <w:rsid w:val="00B22D62"/>
    <w:rsid w:val="00B232BD"/>
    <w:rsid w:val="00B23502"/>
    <w:rsid w:val="00B24570"/>
    <w:rsid w:val="00B25055"/>
    <w:rsid w:val="00B260CE"/>
    <w:rsid w:val="00B26267"/>
    <w:rsid w:val="00B263A5"/>
    <w:rsid w:val="00B26425"/>
    <w:rsid w:val="00B26727"/>
    <w:rsid w:val="00B27422"/>
    <w:rsid w:val="00B27882"/>
    <w:rsid w:val="00B328E6"/>
    <w:rsid w:val="00B3434D"/>
    <w:rsid w:val="00B34DF8"/>
    <w:rsid w:val="00B3646F"/>
    <w:rsid w:val="00B3689F"/>
    <w:rsid w:val="00B377FC"/>
    <w:rsid w:val="00B418D6"/>
    <w:rsid w:val="00B419C5"/>
    <w:rsid w:val="00B41B9F"/>
    <w:rsid w:val="00B421A2"/>
    <w:rsid w:val="00B42934"/>
    <w:rsid w:val="00B430BD"/>
    <w:rsid w:val="00B433F4"/>
    <w:rsid w:val="00B434F9"/>
    <w:rsid w:val="00B436DA"/>
    <w:rsid w:val="00B4378E"/>
    <w:rsid w:val="00B43AFC"/>
    <w:rsid w:val="00B43E38"/>
    <w:rsid w:val="00B46036"/>
    <w:rsid w:val="00B46054"/>
    <w:rsid w:val="00B4613E"/>
    <w:rsid w:val="00B47CE2"/>
    <w:rsid w:val="00B50011"/>
    <w:rsid w:val="00B52C95"/>
    <w:rsid w:val="00B53246"/>
    <w:rsid w:val="00B5375E"/>
    <w:rsid w:val="00B54343"/>
    <w:rsid w:val="00B54895"/>
    <w:rsid w:val="00B5513F"/>
    <w:rsid w:val="00B555B1"/>
    <w:rsid w:val="00B56C05"/>
    <w:rsid w:val="00B60743"/>
    <w:rsid w:val="00B63828"/>
    <w:rsid w:val="00B651C5"/>
    <w:rsid w:val="00B664BD"/>
    <w:rsid w:val="00B679F9"/>
    <w:rsid w:val="00B7031A"/>
    <w:rsid w:val="00B70883"/>
    <w:rsid w:val="00B70CD3"/>
    <w:rsid w:val="00B717A6"/>
    <w:rsid w:val="00B7207C"/>
    <w:rsid w:val="00B75784"/>
    <w:rsid w:val="00B76494"/>
    <w:rsid w:val="00B7714D"/>
    <w:rsid w:val="00B8087A"/>
    <w:rsid w:val="00B811C7"/>
    <w:rsid w:val="00B81234"/>
    <w:rsid w:val="00B814CF"/>
    <w:rsid w:val="00B818CE"/>
    <w:rsid w:val="00B81B4C"/>
    <w:rsid w:val="00B81F51"/>
    <w:rsid w:val="00B82B69"/>
    <w:rsid w:val="00B83B89"/>
    <w:rsid w:val="00B85587"/>
    <w:rsid w:val="00B86685"/>
    <w:rsid w:val="00B90513"/>
    <w:rsid w:val="00B92989"/>
    <w:rsid w:val="00B93ED3"/>
    <w:rsid w:val="00B9402D"/>
    <w:rsid w:val="00B94455"/>
    <w:rsid w:val="00B9471C"/>
    <w:rsid w:val="00B9536E"/>
    <w:rsid w:val="00B95E91"/>
    <w:rsid w:val="00B9619C"/>
    <w:rsid w:val="00B96908"/>
    <w:rsid w:val="00BA0990"/>
    <w:rsid w:val="00BA154D"/>
    <w:rsid w:val="00BA24CA"/>
    <w:rsid w:val="00BA2C9C"/>
    <w:rsid w:val="00BA3A99"/>
    <w:rsid w:val="00BA3AC5"/>
    <w:rsid w:val="00BA509F"/>
    <w:rsid w:val="00BA5613"/>
    <w:rsid w:val="00BA5720"/>
    <w:rsid w:val="00BA59F4"/>
    <w:rsid w:val="00BA62EC"/>
    <w:rsid w:val="00BA6777"/>
    <w:rsid w:val="00BA785E"/>
    <w:rsid w:val="00BA7EFB"/>
    <w:rsid w:val="00BB0A93"/>
    <w:rsid w:val="00BB2363"/>
    <w:rsid w:val="00BB299B"/>
    <w:rsid w:val="00BB370F"/>
    <w:rsid w:val="00BB3971"/>
    <w:rsid w:val="00BB47E2"/>
    <w:rsid w:val="00BB508E"/>
    <w:rsid w:val="00BB50AB"/>
    <w:rsid w:val="00BB5B1B"/>
    <w:rsid w:val="00BB5BC4"/>
    <w:rsid w:val="00BB5C2C"/>
    <w:rsid w:val="00BB60D0"/>
    <w:rsid w:val="00BB7836"/>
    <w:rsid w:val="00BB7C1A"/>
    <w:rsid w:val="00BB7D27"/>
    <w:rsid w:val="00BC0C45"/>
    <w:rsid w:val="00BC0DFB"/>
    <w:rsid w:val="00BC1F13"/>
    <w:rsid w:val="00BC2182"/>
    <w:rsid w:val="00BC22AE"/>
    <w:rsid w:val="00BC28A4"/>
    <w:rsid w:val="00BC3863"/>
    <w:rsid w:val="00BC4D8E"/>
    <w:rsid w:val="00BC5CAE"/>
    <w:rsid w:val="00BC6E40"/>
    <w:rsid w:val="00BC770A"/>
    <w:rsid w:val="00BC784F"/>
    <w:rsid w:val="00BD1B1A"/>
    <w:rsid w:val="00BD1E98"/>
    <w:rsid w:val="00BD3587"/>
    <w:rsid w:val="00BD457D"/>
    <w:rsid w:val="00BD4B3A"/>
    <w:rsid w:val="00BD4DB9"/>
    <w:rsid w:val="00BD4FBB"/>
    <w:rsid w:val="00BD4FC2"/>
    <w:rsid w:val="00BD504D"/>
    <w:rsid w:val="00BD6CC1"/>
    <w:rsid w:val="00BD7272"/>
    <w:rsid w:val="00BD7317"/>
    <w:rsid w:val="00BD73F4"/>
    <w:rsid w:val="00BD7554"/>
    <w:rsid w:val="00BD7F61"/>
    <w:rsid w:val="00BE01D2"/>
    <w:rsid w:val="00BE25E8"/>
    <w:rsid w:val="00BE34B2"/>
    <w:rsid w:val="00BE372C"/>
    <w:rsid w:val="00BE3B77"/>
    <w:rsid w:val="00BE3D66"/>
    <w:rsid w:val="00BE5445"/>
    <w:rsid w:val="00BE64BA"/>
    <w:rsid w:val="00BE7097"/>
    <w:rsid w:val="00BE777E"/>
    <w:rsid w:val="00BF03ED"/>
    <w:rsid w:val="00BF0947"/>
    <w:rsid w:val="00BF12B8"/>
    <w:rsid w:val="00BF3257"/>
    <w:rsid w:val="00BF3344"/>
    <w:rsid w:val="00BF3791"/>
    <w:rsid w:val="00BF382C"/>
    <w:rsid w:val="00BF4CDA"/>
    <w:rsid w:val="00BF5EDE"/>
    <w:rsid w:val="00BF68D6"/>
    <w:rsid w:val="00BF68E3"/>
    <w:rsid w:val="00C00EAD"/>
    <w:rsid w:val="00C0141D"/>
    <w:rsid w:val="00C0191D"/>
    <w:rsid w:val="00C019BB"/>
    <w:rsid w:val="00C01E54"/>
    <w:rsid w:val="00C02D4D"/>
    <w:rsid w:val="00C036F1"/>
    <w:rsid w:val="00C03EAF"/>
    <w:rsid w:val="00C0429B"/>
    <w:rsid w:val="00C04568"/>
    <w:rsid w:val="00C04D90"/>
    <w:rsid w:val="00C067D1"/>
    <w:rsid w:val="00C0689C"/>
    <w:rsid w:val="00C07C3A"/>
    <w:rsid w:val="00C10204"/>
    <w:rsid w:val="00C1089E"/>
    <w:rsid w:val="00C10D41"/>
    <w:rsid w:val="00C11735"/>
    <w:rsid w:val="00C12597"/>
    <w:rsid w:val="00C129DB"/>
    <w:rsid w:val="00C12F4A"/>
    <w:rsid w:val="00C135BD"/>
    <w:rsid w:val="00C13E07"/>
    <w:rsid w:val="00C14174"/>
    <w:rsid w:val="00C150C5"/>
    <w:rsid w:val="00C159A4"/>
    <w:rsid w:val="00C164A5"/>
    <w:rsid w:val="00C16A7F"/>
    <w:rsid w:val="00C17F00"/>
    <w:rsid w:val="00C17F09"/>
    <w:rsid w:val="00C21475"/>
    <w:rsid w:val="00C23378"/>
    <w:rsid w:val="00C24172"/>
    <w:rsid w:val="00C248A7"/>
    <w:rsid w:val="00C249CE"/>
    <w:rsid w:val="00C24A9A"/>
    <w:rsid w:val="00C25B66"/>
    <w:rsid w:val="00C262CA"/>
    <w:rsid w:val="00C267CE"/>
    <w:rsid w:val="00C2720B"/>
    <w:rsid w:val="00C27892"/>
    <w:rsid w:val="00C305A6"/>
    <w:rsid w:val="00C322BA"/>
    <w:rsid w:val="00C323A0"/>
    <w:rsid w:val="00C326CC"/>
    <w:rsid w:val="00C327F8"/>
    <w:rsid w:val="00C32AD9"/>
    <w:rsid w:val="00C32E33"/>
    <w:rsid w:val="00C33047"/>
    <w:rsid w:val="00C35179"/>
    <w:rsid w:val="00C4024F"/>
    <w:rsid w:val="00C42D9B"/>
    <w:rsid w:val="00C439D5"/>
    <w:rsid w:val="00C44469"/>
    <w:rsid w:val="00C44F7E"/>
    <w:rsid w:val="00C453ED"/>
    <w:rsid w:val="00C457A4"/>
    <w:rsid w:val="00C470FD"/>
    <w:rsid w:val="00C502FA"/>
    <w:rsid w:val="00C51346"/>
    <w:rsid w:val="00C51400"/>
    <w:rsid w:val="00C51EC5"/>
    <w:rsid w:val="00C524D0"/>
    <w:rsid w:val="00C5289B"/>
    <w:rsid w:val="00C529FC"/>
    <w:rsid w:val="00C52CF5"/>
    <w:rsid w:val="00C53694"/>
    <w:rsid w:val="00C53B53"/>
    <w:rsid w:val="00C53E02"/>
    <w:rsid w:val="00C540A8"/>
    <w:rsid w:val="00C54176"/>
    <w:rsid w:val="00C54278"/>
    <w:rsid w:val="00C5557D"/>
    <w:rsid w:val="00C55AD1"/>
    <w:rsid w:val="00C56258"/>
    <w:rsid w:val="00C565E3"/>
    <w:rsid w:val="00C567F3"/>
    <w:rsid w:val="00C56BDB"/>
    <w:rsid w:val="00C57A8A"/>
    <w:rsid w:val="00C57AAF"/>
    <w:rsid w:val="00C57CBE"/>
    <w:rsid w:val="00C607F5"/>
    <w:rsid w:val="00C609CF"/>
    <w:rsid w:val="00C60A2D"/>
    <w:rsid w:val="00C62698"/>
    <w:rsid w:val="00C63BA0"/>
    <w:rsid w:val="00C65269"/>
    <w:rsid w:val="00C65EBF"/>
    <w:rsid w:val="00C72046"/>
    <w:rsid w:val="00C72E8A"/>
    <w:rsid w:val="00C7339D"/>
    <w:rsid w:val="00C74449"/>
    <w:rsid w:val="00C74842"/>
    <w:rsid w:val="00C74BB6"/>
    <w:rsid w:val="00C75C84"/>
    <w:rsid w:val="00C76622"/>
    <w:rsid w:val="00C76AF1"/>
    <w:rsid w:val="00C76D7B"/>
    <w:rsid w:val="00C77308"/>
    <w:rsid w:val="00C77A17"/>
    <w:rsid w:val="00C77BA9"/>
    <w:rsid w:val="00C80ECD"/>
    <w:rsid w:val="00C8158F"/>
    <w:rsid w:val="00C8179A"/>
    <w:rsid w:val="00C81DF3"/>
    <w:rsid w:val="00C82115"/>
    <w:rsid w:val="00C833C7"/>
    <w:rsid w:val="00C8351D"/>
    <w:rsid w:val="00C8497F"/>
    <w:rsid w:val="00C85406"/>
    <w:rsid w:val="00C855C0"/>
    <w:rsid w:val="00C863DF"/>
    <w:rsid w:val="00C900F0"/>
    <w:rsid w:val="00C90C9E"/>
    <w:rsid w:val="00C90E00"/>
    <w:rsid w:val="00C91827"/>
    <w:rsid w:val="00C9291B"/>
    <w:rsid w:val="00C93345"/>
    <w:rsid w:val="00C93BCD"/>
    <w:rsid w:val="00C93BFE"/>
    <w:rsid w:val="00C95613"/>
    <w:rsid w:val="00C9575D"/>
    <w:rsid w:val="00C957C3"/>
    <w:rsid w:val="00C961B1"/>
    <w:rsid w:val="00C964E9"/>
    <w:rsid w:val="00C968C7"/>
    <w:rsid w:val="00C96C76"/>
    <w:rsid w:val="00C96ECB"/>
    <w:rsid w:val="00C97438"/>
    <w:rsid w:val="00C97A1F"/>
    <w:rsid w:val="00CA3591"/>
    <w:rsid w:val="00CA3637"/>
    <w:rsid w:val="00CA482A"/>
    <w:rsid w:val="00CA56A8"/>
    <w:rsid w:val="00CA6C17"/>
    <w:rsid w:val="00CA755E"/>
    <w:rsid w:val="00CA79E5"/>
    <w:rsid w:val="00CB2B1E"/>
    <w:rsid w:val="00CB3A2E"/>
    <w:rsid w:val="00CB3D41"/>
    <w:rsid w:val="00CB4FD6"/>
    <w:rsid w:val="00CB5E38"/>
    <w:rsid w:val="00CB6A0B"/>
    <w:rsid w:val="00CB741A"/>
    <w:rsid w:val="00CB76C1"/>
    <w:rsid w:val="00CB7B14"/>
    <w:rsid w:val="00CC0090"/>
    <w:rsid w:val="00CC0DD1"/>
    <w:rsid w:val="00CC2520"/>
    <w:rsid w:val="00CC3508"/>
    <w:rsid w:val="00CC3838"/>
    <w:rsid w:val="00CC4CA7"/>
    <w:rsid w:val="00CC4DE4"/>
    <w:rsid w:val="00CC68C0"/>
    <w:rsid w:val="00CC7446"/>
    <w:rsid w:val="00CD26BB"/>
    <w:rsid w:val="00CD34C8"/>
    <w:rsid w:val="00CD48A3"/>
    <w:rsid w:val="00CD4E39"/>
    <w:rsid w:val="00CD5503"/>
    <w:rsid w:val="00CD5EF5"/>
    <w:rsid w:val="00CD60F2"/>
    <w:rsid w:val="00CD647E"/>
    <w:rsid w:val="00CD6CA8"/>
    <w:rsid w:val="00CE07B5"/>
    <w:rsid w:val="00CE1787"/>
    <w:rsid w:val="00CE26EE"/>
    <w:rsid w:val="00CE4410"/>
    <w:rsid w:val="00CE520F"/>
    <w:rsid w:val="00CE56A2"/>
    <w:rsid w:val="00CE5A62"/>
    <w:rsid w:val="00CE5ABA"/>
    <w:rsid w:val="00CE61FB"/>
    <w:rsid w:val="00CE7FC7"/>
    <w:rsid w:val="00CF052C"/>
    <w:rsid w:val="00CF154D"/>
    <w:rsid w:val="00CF1972"/>
    <w:rsid w:val="00CF2350"/>
    <w:rsid w:val="00CF2A23"/>
    <w:rsid w:val="00CF2D22"/>
    <w:rsid w:val="00CF30A7"/>
    <w:rsid w:val="00CF4BCD"/>
    <w:rsid w:val="00CF791F"/>
    <w:rsid w:val="00CF7FBE"/>
    <w:rsid w:val="00D00266"/>
    <w:rsid w:val="00D007A8"/>
    <w:rsid w:val="00D00C17"/>
    <w:rsid w:val="00D01206"/>
    <w:rsid w:val="00D01FAB"/>
    <w:rsid w:val="00D0206B"/>
    <w:rsid w:val="00D02CDC"/>
    <w:rsid w:val="00D02E8E"/>
    <w:rsid w:val="00D031B5"/>
    <w:rsid w:val="00D0393E"/>
    <w:rsid w:val="00D04181"/>
    <w:rsid w:val="00D048A2"/>
    <w:rsid w:val="00D050CA"/>
    <w:rsid w:val="00D0545B"/>
    <w:rsid w:val="00D05BF3"/>
    <w:rsid w:val="00D0630D"/>
    <w:rsid w:val="00D06383"/>
    <w:rsid w:val="00D10D8A"/>
    <w:rsid w:val="00D12D06"/>
    <w:rsid w:val="00D1353E"/>
    <w:rsid w:val="00D13C0A"/>
    <w:rsid w:val="00D13D54"/>
    <w:rsid w:val="00D1422A"/>
    <w:rsid w:val="00D14892"/>
    <w:rsid w:val="00D14D90"/>
    <w:rsid w:val="00D150A8"/>
    <w:rsid w:val="00D1568F"/>
    <w:rsid w:val="00D15A0A"/>
    <w:rsid w:val="00D15B81"/>
    <w:rsid w:val="00D17A59"/>
    <w:rsid w:val="00D17D85"/>
    <w:rsid w:val="00D211FC"/>
    <w:rsid w:val="00D21975"/>
    <w:rsid w:val="00D21C2E"/>
    <w:rsid w:val="00D2332F"/>
    <w:rsid w:val="00D23DD5"/>
    <w:rsid w:val="00D26A16"/>
    <w:rsid w:val="00D270FA"/>
    <w:rsid w:val="00D27812"/>
    <w:rsid w:val="00D30198"/>
    <w:rsid w:val="00D30258"/>
    <w:rsid w:val="00D30F43"/>
    <w:rsid w:val="00D31FAB"/>
    <w:rsid w:val="00D32AD4"/>
    <w:rsid w:val="00D3318D"/>
    <w:rsid w:val="00D33E74"/>
    <w:rsid w:val="00D33F6B"/>
    <w:rsid w:val="00D36348"/>
    <w:rsid w:val="00D37652"/>
    <w:rsid w:val="00D379DB"/>
    <w:rsid w:val="00D37A1D"/>
    <w:rsid w:val="00D40088"/>
    <w:rsid w:val="00D4059C"/>
    <w:rsid w:val="00D41155"/>
    <w:rsid w:val="00D44B9B"/>
    <w:rsid w:val="00D44F54"/>
    <w:rsid w:val="00D4515E"/>
    <w:rsid w:val="00D46118"/>
    <w:rsid w:val="00D46687"/>
    <w:rsid w:val="00D502F7"/>
    <w:rsid w:val="00D50337"/>
    <w:rsid w:val="00D50637"/>
    <w:rsid w:val="00D50A46"/>
    <w:rsid w:val="00D5297D"/>
    <w:rsid w:val="00D539EA"/>
    <w:rsid w:val="00D541D1"/>
    <w:rsid w:val="00D541DC"/>
    <w:rsid w:val="00D55285"/>
    <w:rsid w:val="00D557EA"/>
    <w:rsid w:val="00D56C41"/>
    <w:rsid w:val="00D56FFE"/>
    <w:rsid w:val="00D5713E"/>
    <w:rsid w:val="00D572A0"/>
    <w:rsid w:val="00D57849"/>
    <w:rsid w:val="00D611D4"/>
    <w:rsid w:val="00D61D68"/>
    <w:rsid w:val="00D62679"/>
    <w:rsid w:val="00D62A59"/>
    <w:rsid w:val="00D6304D"/>
    <w:rsid w:val="00D64010"/>
    <w:rsid w:val="00D64C76"/>
    <w:rsid w:val="00D65080"/>
    <w:rsid w:val="00D65AF8"/>
    <w:rsid w:val="00D6761C"/>
    <w:rsid w:val="00D70520"/>
    <w:rsid w:val="00D70BFF"/>
    <w:rsid w:val="00D72B5A"/>
    <w:rsid w:val="00D72F1E"/>
    <w:rsid w:val="00D7341C"/>
    <w:rsid w:val="00D73960"/>
    <w:rsid w:val="00D74354"/>
    <w:rsid w:val="00D747B7"/>
    <w:rsid w:val="00D74B41"/>
    <w:rsid w:val="00D75DBE"/>
    <w:rsid w:val="00D75FFD"/>
    <w:rsid w:val="00D76242"/>
    <w:rsid w:val="00D7679A"/>
    <w:rsid w:val="00D76D3B"/>
    <w:rsid w:val="00D7721B"/>
    <w:rsid w:val="00D772F1"/>
    <w:rsid w:val="00D77770"/>
    <w:rsid w:val="00D80034"/>
    <w:rsid w:val="00D81119"/>
    <w:rsid w:val="00D81213"/>
    <w:rsid w:val="00D82526"/>
    <w:rsid w:val="00D829A2"/>
    <w:rsid w:val="00D83B18"/>
    <w:rsid w:val="00D845B2"/>
    <w:rsid w:val="00D84632"/>
    <w:rsid w:val="00D857DC"/>
    <w:rsid w:val="00D85CFC"/>
    <w:rsid w:val="00D867BF"/>
    <w:rsid w:val="00D868B6"/>
    <w:rsid w:val="00D87437"/>
    <w:rsid w:val="00D874D8"/>
    <w:rsid w:val="00D876B9"/>
    <w:rsid w:val="00D900D7"/>
    <w:rsid w:val="00D9063C"/>
    <w:rsid w:val="00D909BC"/>
    <w:rsid w:val="00D918FE"/>
    <w:rsid w:val="00D919E3"/>
    <w:rsid w:val="00D91A48"/>
    <w:rsid w:val="00D920E1"/>
    <w:rsid w:val="00D92F25"/>
    <w:rsid w:val="00D93CE1"/>
    <w:rsid w:val="00D95139"/>
    <w:rsid w:val="00D969B1"/>
    <w:rsid w:val="00D969BB"/>
    <w:rsid w:val="00D96B83"/>
    <w:rsid w:val="00D97916"/>
    <w:rsid w:val="00DA0535"/>
    <w:rsid w:val="00DA11AF"/>
    <w:rsid w:val="00DA1367"/>
    <w:rsid w:val="00DA1560"/>
    <w:rsid w:val="00DA1D9A"/>
    <w:rsid w:val="00DA320A"/>
    <w:rsid w:val="00DA3922"/>
    <w:rsid w:val="00DA4376"/>
    <w:rsid w:val="00DA4F59"/>
    <w:rsid w:val="00DA5F6B"/>
    <w:rsid w:val="00DA670D"/>
    <w:rsid w:val="00DB070A"/>
    <w:rsid w:val="00DB0797"/>
    <w:rsid w:val="00DB08CA"/>
    <w:rsid w:val="00DB1C7A"/>
    <w:rsid w:val="00DB2FE0"/>
    <w:rsid w:val="00DB312B"/>
    <w:rsid w:val="00DB3A7C"/>
    <w:rsid w:val="00DB4162"/>
    <w:rsid w:val="00DB56F1"/>
    <w:rsid w:val="00DB5D91"/>
    <w:rsid w:val="00DB6FFC"/>
    <w:rsid w:val="00DB7C17"/>
    <w:rsid w:val="00DC15D3"/>
    <w:rsid w:val="00DC1803"/>
    <w:rsid w:val="00DC25DD"/>
    <w:rsid w:val="00DC28FF"/>
    <w:rsid w:val="00DC2CA8"/>
    <w:rsid w:val="00DC3DF2"/>
    <w:rsid w:val="00DC48BE"/>
    <w:rsid w:val="00DC510A"/>
    <w:rsid w:val="00DC5D95"/>
    <w:rsid w:val="00DC61F6"/>
    <w:rsid w:val="00DC6315"/>
    <w:rsid w:val="00DD0565"/>
    <w:rsid w:val="00DD0953"/>
    <w:rsid w:val="00DD0EA2"/>
    <w:rsid w:val="00DD3E09"/>
    <w:rsid w:val="00DD4152"/>
    <w:rsid w:val="00DD423F"/>
    <w:rsid w:val="00DD48DE"/>
    <w:rsid w:val="00DD546A"/>
    <w:rsid w:val="00DD5E54"/>
    <w:rsid w:val="00DD6217"/>
    <w:rsid w:val="00DD6B4B"/>
    <w:rsid w:val="00DD7916"/>
    <w:rsid w:val="00DD7B14"/>
    <w:rsid w:val="00DD7B41"/>
    <w:rsid w:val="00DE03E1"/>
    <w:rsid w:val="00DE064B"/>
    <w:rsid w:val="00DE07A1"/>
    <w:rsid w:val="00DE1E99"/>
    <w:rsid w:val="00DE3450"/>
    <w:rsid w:val="00DE383F"/>
    <w:rsid w:val="00DE7281"/>
    <w:rsid w:val="00DE7D0D"/>
    <w:rsid w:val="00DE7D54"/>
    <w:rsid w:val="00DF08CE"/>
    <w:rsid w:val="00DF096E"/>
    <w:rsid w:val="00DF0B80"/>
    <w:rsid w:val="00DF1659"/>
    <w:rsid w:val="00DF188A"/>
    <w:rsid w:val="00DF1AC7"/>
    <w:rsid w:val="00DF3398"/>
    <w:rsid w:val="00DF35FA"/>
    <w:rsid w:val="00DF4EE4"/>
    <w:rsid w:val="00DF4F42"/>
    <w:rsid w:val="00DF507E"/>
    <w:rsid w:val="00DF5759"/>
    <w:rsid w:val="00DF5CA5"/>
    <w:rsid w:val="00DF6BD0"/>
    <w:rsid w:val="00DF7418"/>
    <w:rsid w:val="00E008FE"/>
    <w:rsid w:val="00E017F4"/>
    <w:rsid w:val="00E01A10"/>
    <w:rsid w:val="00E03610"/>
    <w:rsid w:val="00E04249"/>
    <w:rsid w:val="00E042A4"/>
    <w:rsid w:val="00E04B56"/>
    <w:rsid w:val="00E04B98"/>
    <w:rsid w:val="00E077F8"/>
    <w:rsid w:val="00E10644"/>
    <w:rsid w:val="00E108B3"/>
    <w:rsid w:val="00E13E72"/>
    <w:rsid w:val="00E154BE"/>
    <w:rsid w:val="00E16071"/>
    <w:rsid w:val="00E16461"/>
    <w:rsid w:val="00E165BB"/>
    <w:rsid w:val="00E1664E"/>
    <w:rsid w:val="00E178FC"/>
    <w:rsid w:val="00E204F2"/>
    <w:rsid w:val="00E21B60"/>
    <w:rsid w:val="00E22486"/>
    <w:rsid w:val="00E237A6"/>
    <w:rsid w:val="00E258C3"/>
    <w:rsid w:val="00E25A6C"/>
    <w:rsid w:val="00E25FEF"/>
    <w:rsid w:val="00E26CF2"/>
    <w:rsid w:val="00E30FF0"/>
    <w:rsid w:val="00E32D86"/>
    <w:rsid w:val="00E34851"/>
    <w:rsid w:val="00E369EC"/>
    <w:rsid w:val="00E3788B"/>
    <w:rsid w:val="00E4074F"/>
    <w:rsid w:val="00E41438"/>
    <w:rsid w:val="00E41E45"/>
    <w:rsid w:val="00E43A5E"/>
    <w:rsid w:val="00E440AB"/>
    <w:rsid w:val="00E45A6A"/>
    <w:rsid w:val="00E45EBF"/>
    <w:rsid w:val="00E46547"/>
    <w:rsid w:val="00E4719C"/>
    <w:rsid w:val="00E47E14"/>
    <w:rsid w:val="00E50448"/>
    <w:rsid w:val="00E507D7"/>
    <w:rsid w:val="00E53871"/>
    <w:rsid w:val="00E53C94"/>
    <w:rsid w:val="00E540B4"/>
    <w:rsid w:val="00E5472F"/>
    <w:rsid w:val="00E54B00"/>
    <w:rsid w:val="00E55359"/>
    <w:rsid w:val="00E55F3A"/>
    <w:rsid w:val="00E56207"/>
    <w:rsid w:val="00E57245"/>
    <w:rsid w:val="00E575C5"/>
    <w:rsid w:val="00E57EEB"/>
    <w:rsid w:val="00E60096"/>
    <w:rsid w:val="00E6059F"/>
    <w:rsid w:val="00E60A81"/>
    <w:rsid w:val="00E60D55"/>
    <w:rsid w:val="00E61313"/>
    <w:rsid w:val="00E62922"/>
    <w:rsid w:val="00E62A1F"/>
    <w:rsid w:val="00E645AC"/>
    <w:rsid w:val="00E64837"/>
    <w:rsid w:val="00E65953"/>
    <w:rsid w:val="00E65D1E"/>
    <w:rsid w:val="00E71B83"/>
    <w:rsid w:val="00E71DC3"/>
    <w:rsid w:val="00E724B1"/>
    <w:rsid w:val="00E731A8"/>
    <w:rsid w:val="00E735DB"/>
    <w:rsid w:val="00E736C8"/>
    <w:rsid w:val="00E73AF7"/>
    <w:rsid w:val="00E73CBB"/>
    <w:rsid w:val="00E73FF8"/>
    <w:rsid w:val="00E7411E"/>
    <w:rsid w:val="00E74333"/>
    <w:rsid w:val="00E75574"/>
    <w:rsid w:val="00E766F0"/>
    <w:rsid w:val="00E770A0"/>
    <w:rsid w:val="00E77AE5"/>
    <w:rsid w:val="00E77BEF"/>
    <w:rsid w:val="00E8020D"/>
    <w:rsid w:val="00E80FED"/>
    <w:rsid w:val="00E815E0"/>
    <w:rsid w:val="00E81AD3"/>
    <w:rsid w:val="00E823DF"/>
    <w:rsid w:val="00E82876"/>
    <w:rsid w:val="00E82F64"/>
    <w:rsid w:val="00E87D50"/>
    <w:rsid w:val="00E87E75"/>
    <w:rsid w:val="00E901DF"/>
    <w:rsid w:val="00E91348"/>
    <w:rsid w:val="00E91EEA"/>
    <w:rsid w:val="00E91F99"/>
    <w:rsid w:val="00E9259A"/>
    <w:rsid w:val="00E927DD"/>
    <w:rsid w:val="00E9401D"/>
    <w:rsid w:val="00E953AE"/>
    <w:rsid w:val="00E9591C"/>
    <w:rsid w:val="00E96379"/>
    <w:rsid w:val="00E97A2C"/>
    <w:rsid w:val="00E97DC8"/>
    <w:rsid w:val="00E97E2C"/>
    <w:rsid w:val="00EA0B65"/>
    <w:rsid w:val="00EA1ABE"/>
    <w:rsid w:val="00EA1ADC"/>
    <w:rsid w:val="00EA396B"/>
    <w:rsid w:val="00EA4FB6"/>
    <w:rsid w:val="00EA5C13"/>
    <w:rsid w:val="00EA6850"/>
    <w:rsid w:val="00EA7001"/>
    <w:rsid w:val="00EA7AE1"/>
    <w:rsid w:val="00EB00F5"/>
    <w:rsid w:val="00EB2244"/>
    <w:rsid w:val="00EB3374"/>
    <w:rsid w:val="00EB3486"/>
    <w:rsid w:val="00EB4431"/>
    <w:rsid w:val="00EB4DE8"/>
    <w:rsid w:val="00EB57D4"/>
    <w:rsid w:val="00EB5D35"/>
    <w:rsid w:val="00EB5DB8"/>
    <w:rsid w:val="00EB6DCC"/>
    <w:rsid w:val="00EB738A"/>
    <w:rsid w:val="00EC1793"/>
    <w:rsid w:val="00EC40BA"/>
    <w:rsid w:val="00EC4A3F"/>
    <w:rsid w:val="00EC558B"/>
    <w:rsid w:val="00EC56F6"/>
    <w:rsid w:val="00EC593C"/>
    <w:rsid w:val="00EC6283"/>
    <w:rsid w:val="00EC662E"/>
    <w:rsid w:val="00ED037C"/>
    <w:rsid w:val="00ED1111"/>
    <w:rsid w:val="00ED1DA8"/>
    <w:rsid w:val="00ED211C"/>
    <w:rsid w:val="00ED235C"/>
    <w:rsid w:val="00ED2ABE"/>
    <w:rsid w:val="00ED3113"/>
    <w:rsid w:val="00ED34B8"/>
    <w:rsid w:val="00ED64C0"/>
    <w:rsid w:val="00ED69BE"/>
    <w:rsid w:val="00ED6A5B"/>
    <w:rsid w:val="00EE0E59"/>
    <w:rsid w:val="00EE1431"/>
    <w:rsid w:val="00EE19D6"/>
    <w:rsid w:val="00EE23FA"/>
    <w:rsid w:val="00EE2A73"/>
    <w:rsid w:val="00EE2C4F"/>
    <w:rsid w:val="00EE2CD4"/>
    <w:rsid w:val="00EE4A69"/>
    <w:rsid w:val="00EE5C20"/>
    <w:rsid w:val="00EE6356"/>
    <w:rsid w:val="00EE6419"/>
    <w:rsid w:val="00EE6855"/>
    <w:rsid w:val="00EE6FF0"/>
    <w:rsid w:val="00EE79FF"/>
    <w:rsid w:val="00EE7DB4"/>
    <w:rsid w:val="00EF2561"/>
    <w:rsid w:val="00EF2D5D"/>
    <w:rsid w:val="00EF3AC4"/>
    <w:rsid w:val="00EF5052"/>
    <w:rsid w:val="00EF60F1"/>
    <w:rsid w:val="00EF61AD"/>
    <w:rsid w:val="00F00136"/>
    <w:rsid w:val="00F019A8"/>
    <w:rsid w:val="00F01C13"/>
    <w:rsid w:val="00F01F51"/>
    <w:rsid w:val="00F024DB"/>
    <w:rsid w:val="00F031E8"/>
    <w:rsid w:val="00F03CD2"/>
    <w:rsid w:val="00F03DE5"/>
    <w:rsid w:val="00F03FDC"/>
    <w:rsid w:val="00F045B0"/>
    <w:rsid w:val="00F06CFF"/>
    <w:rsid w:val="00F07BD7"/>
    <w:rsid w:val="00F07DC6"/>
    <w:rsid w:val="00F10EF6"/>
    <w:rsid w:val="00F1190D"/>
    <w:rsid w:val="00F12537"/>
    <w:rsid w:val="00F12790"/>
    <w:rsid w:val="00F12FFF"/>
    <w:rsid w:val="00F1327A"/>
    <w:rsid w:val="00F13647"/>
    <w:rsid w:val="00F13AFB"/>
    <w:rsid w:val="00F14253"/>
    <w:rsid w:val="00F1480C"/>
    <w:rsid w:val="00F14EB7"/>
    <w:rsid w:val="00F1504E"/>
    <w:rsid w:val="00F1515C"/>
    <w:rsid w:val="00F151EC"/>
    <w:rsid w:val="00F154E2"/>
    <w:rsid w:val="00F1567C"/>
    <w:rsid w:val="00F20D6A"/>
    <w:rsid w:val="00F20D9C"/>
    <w:rsid w:val="00F21364"/>
    <w:rsid w:val="00F21D26"/>
    <w:rsid w:val="00F22A7D"/>
    <w:rsid w:val="00F22E04"/>
    <w:rsid w:val="00F23D9E"/>
    <w:rsid w:val="00F2490C"/>
    <w:rsid w:val="00F259E8"/>
    <w:rsid w:val="00F260A9"/>
    <w:rsid w:val="00F26BB3"/>
    <w:rsid w:val="00F315E0"/>
    <w:rsid w:val="00F31991"/>
    <w:rsid w:val="00F324E2"/>
    <w:rsid w:val="00F33F34"/>
    <w:rsid w:val="00F33FCE"/>
    <w:rsid w:val="00F34386"/>
    <w:rsid w:val="00F3597E"/>
    <w:rsid w:val="00F373D4"/>
    <w:rsid w:val="00F41DD2"/>
    <w:rsid w:val="00F4242A"/>
    <w:rsid w:val="00F43F9E"/>
    <w:rsid w:val="00F44475"/>
    <w:rsid w:val="00F450B2"/>
    <w:rsid w:val="00F45145"/>
    <w:rsid w:val="00F46A65"/>
    <w:rsid w:val="00F47EF0"/>
    <w:rsid w:val="00F51A2A"/>
    <w:rsid w:val="00F51B26"/>
    <w:rsid w:val="00F53960"/>
    <w:rsid w:val="00F55239"/>
    <w:rsid w:val="00F55325"/>
    <w:rsid w:val="00F55799"/>
    <w:rsid w:val="00F56AE7"/>
    <w:rsid w:val="00F56B8C"/>
    <w:rsid w:val="00F57789"/>
    <w:rsid w:val="00F57C61"/>
    <w:rsid w:val="00F60187"/>
    <w:rsid w:val="00F60713"/>
    <w:rsid w:val="00F60C45"/>
    <w:rsid w:val="00F6134E"/>
    <w:rsid w:val="00F62156"/>
    <w:rsid w:val="00F626CD"/>
    <w:rsid w:val="00F63B1F"/>
    <w:rsid w:val="00F63ED0"/>
    <w:rsid w:val="00F644D8"/>
    <w:rsid w:val="00F64E4A"/>
    <w:rsid w:val="00F6509C"/>
    <w:rsid w:val="00F66205"/>
    <w:rsid w:val="00F66727"/>
    <w:rsid w:val="00F670DE"/>
    <w:rsid w:val="00F70577"/>
    <w:rsid w:val="00F70DCC"/>
    <w:rsid w:val="00F71E16"/>
    <w:rsid w:val="00F71E85"/>
    <w:rsid w:val="00F72797"/>
    <w:rsid w:val="00F73BDE"/>
    <w:rsid w:val="00F75633"/>
    <w:rsid w:val="00F75821"/>
    <w:rsid w:val="00F75AAB"/>
    <w:rsid w:val="00F75FBC"/>
    <w:rsid w:val="00F762AA"/>
    <w:rsid w:val="00F76F37"/>
    <w:rsid w:val="00F77C8E"/>
    <w:rsid w:val="00F8044F"/>
    <w:rsid w:val="00F80475"/>
    <w:rsid w:val="00F80602"/>
    <w:rsid w:val="00F80909"/>
    <w:rsid w:val="00F809EF"/>
    <w:rsid w:val="00F815DC"/>
    <w:rsid w:val="00F821CB"/>
    <w:rsid w:val="00F823BF"/>
    <w:rsid w:val="00F8245D"/>
    <w:rsid w:val="00F846D4"/>
    <w:rsid w:val="00F85386"/>
    <w:rsid w:val="00F85959"/>
    <w:rsid w:val="00F8608C"/>
    <w:rsid w:val="00F86260"/>
    <w:rsid w:val="00F864C5"/>
    <w:rsid w:val="00F909ED"/>
    <w:rsid w:val="00F90A05"/>
    <w:rsid w:val="00F915A3"/>
    <w:rsid w:val="00F91BE2"/>
    <w:rsid w:val="00F91CCD"/>
    <w:rsid w:val="00F93461"/>
    <w:rsid w:val="00F93462"/>
    <w:rsid w:val="00F93B69"/>
    <w:rsid w:val="00F93C33"/>
    <w:rsid w:val="00F93D30"/>
    <w:rsid w:val="00F93DF7"/>
    <w:rsid w:val="00F94558"/>
    <w:rsid w:val="00F94687"/>
    <w:rsid w:val="00F95817"/>
    <w:rsid w:val="00F96AB2"/>
    <w:rsid w:val="00F96B08"/>
    <w:rsid w:val="00F97484"/>
    <w:rsid w:val="00FA0FA4"/>
    <w:rsid w:val="00FA1102"/>
    <w:rsid w:val="00FA2304"/>
    <w:rsid w:val="00FA2AD2"/>
    <w:rsid w:val="00FA2FD0"/>
    <w:rsid w:val="00FA421C"/>
    <w:rsid w:val="00FA422D"/>
    <w:rsid w:val="00FA4EC7"/>
    <w:rsid w:val="00FA5CA7"/>
    <w:rsid w:val="00FA6F13"/>
    <w:rsid w:val="00FA767D"/>
    <w:rsid w:val="00FA7B09"/>
    <w:rsid w:val="00FB0969"/>
    <w:rsid w:val="00FB0CA0"/>
    <w:rsid w:val="00FB0E8B"/>
    <w:rsid w:val="00FB17F5"/>
    <w:rsid w:val="00FB1CEA"/>
    <w:rsid w:val="00FB3B97"/>
    <w:rsid w:val="00FB43DB"/>
    <w:rsid w:val="00FB466D"/>
    <w:rsid w:val="00FB5E68"/>
    <w:rsid w:val="00FB60CB"/>
    <w:rsid w:val="00FB6766"/>
    <w:rsid w:val="00FB6DF0"/>
    <w:rsid w:val="00FB71FB"/>
    <w:rsid w:val="00FB76FA"/>
    <w:rsid w:val="00FB7755"/>
    <w:rsid w:val="00FC59B1"/>
    <w:rsid w:val="00FC6DCE"/>
    <w:rsid w:val="00FC7E29"/>
    <w:rsid w:val="00FC7E81"/>
    <w:rsid w:val="00FC7EB3"/>
    <w:rsid w:val="00FD09CE"/>
    <w:rsid w:val="00FD0B45"/>
    <w:rsid w:val="00FD13C4"/>
    <w:rsid w:val="00FD1D66"/>
    <w:rsid w:val="00FD26B1"/>
    <w:rsid w:val="00FD2AFC"/>
    <w:rsid w:val="00FD4787"/>
    <w:rsid w:val="00FD48E3"/>
    <w:rsid w:val="00FD4C06"/>
    <w:rsid w:val="00FD5F8B"/>
    <w:rsid w:val="00FD63FD"/>
    <w:rsid w:val="00FD64C3"/>
    <w:rsid w:val="00FD656A"/>
    <w:rsid w:val="00FD6840"/>
    <w:rsid w:val="00FD6E6E"/>
    <w:rsid w:val="00FD73D6"/>
    <w:rsid w:val="00FD76B6"/>
    <w:rsid w:val="00FE0253"/>
    <w:rsid w:val="00FE092A"/>
    <w:rsid w:val="00FE0AAD"/>
    <w:rsid w:val="00FE1095"/>
    <w:rsid w:val="00FE1D54"/>
    <w:rsid w:val="00FE2F3B"/>
    <w:rsid w:val="00FE2FF4"/>
    <w:rsid w:val="00FE31ED"/>
    <w:rsid w:val="00FE34F5"/>
    <w:rsid w:val="00FE36ED"/>
    <w:rsid w:val="00FE3ADC"/>
    <w:rsid w:val="00FE437E"/>
    <w:rsid w:val="00FE6C15"/>
    <w:rsid w:val="00FE6D2B"/>
    <w:rsid w:val="00FE7593"/>
    <w:rsid w:val="00FF09F5"/>
    <w:rsid w:val="00FF1A45"/>
    <w:rsid w:val="00FF2761"/>
    <w:rsid w:val="00FF2E22"/>
    <w:rsid w:val="00FF3114"/>
    <w:rsid w:val="00FF3159"/>
    <w:rsid w:val="00FF3445"/>
    <w:rsid w:val="00FF3447"/>
    <w:rsid w:val="00FF3689"/>
    <w:rsid w:val="00FF6E49"/>
    <w:rsid w:val="00FF745F"/>
    <w:rsid w:val="03B1B2F8"/>
    <w:rsid w:val="0C008CDC"/>
    <w:rsid w:val="4874B445"/>
    <w:rsid w:val="4CF25568"/>
    <w:rsid w:val="60D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DBFD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6547"/>
    <w:pPr>
      <w:jc w:val="both"/>
    </w:pPr>
    <w:rPr>
      <w:rFonts w:ascii="Assistant" w:hAnsi="Assistant"/>
      <w:sz w:val="22"/>
    </w:rPr>
  </w:style>
  <w:style w:type="paragraph" w:styleId="Titre1">
    <w:name w:val="heading 1"/>
    <w:basedOn w:val="Normal"/>
    <w:next w:val="Normal"/>
    <w:qFormat/>
    <w:rsid w:val="00BB370F"/>
    <w:pPr>
      <w:keepNext/>
      <w:numPr>
        <w:numId w:val="2"/>
      </w:numPr>
      <w:outlineLvl w:val="0"/>
    </w:pPr>
    <w:rPr>
      <w:rFonts w:ascii="Roboto Condensed" w:hAnsi="Roboto Condensed"/>
      <w:b/>
      <w:bCs/>
      <w:smallCaps/>
      <w:color w:val="365F91" w:themeColor="accent1" w:themeShade="BF"/>
      <w:sz w:val="36"/>
      <w:szCs w:val="36"/>
    </w:rPr>
  </w:style>
  <w:style w:type="paragraph" w:styleId="Titre2">
    <w:name w:val="heading 2"/>
    <w:aliases w:val="Sous titre 1"/>
    <w:basedOn w:val="Normal"/>
    <w:next w:val="Normal"/>
    <w:link w:val="Titre2Car"/>
    <w:qFormat/>
    <w:rsid w:val="00A86915"/>
    <w:pPr>
      <w:keepNext/>
      <w:numPr>
        <w:ilvl w:val="1"/>
        <w:numId w:val="2"/>
      </w:numPr>
      <w:tabs>
        <w:tab w:val="clear" w:pos="1145"/>
        <w:tab w:val="num" w:pos="851"/>
      </w:tabs>
      <w:spacing w:before="240" w:after="60"/>
      <w:ind w:left="851" w:hanging="851"/>
      <w:outlineLvl w:val="1"/>
    </w:pPr>
    <w:rPr>
      <w:b/>
      <w:bCs/>
      <w:color w:val="365F91" w:themeColor="accent1" w:themeShade="BF"/>
      <w:sz w:val="28"/>
      <w:szCs w:val="28"/>
      <w:lang w:val="en-US"/>
    </w:rPr>
  </w:style>
  <w:style w:type="paragraph" w:styleId="Titre3">
    <w:name w:val="heading 3"/>
    <w:aliases w:val="Sous titre 2"/>
    <w:basedOn w:val="Normal"/>
    <w:next w:val="Normal"/>
    <w:link w:val="Titre3Car"/>
    <w:qFormat/>
    <w:rsid w:val="00A86915"/>
    <w:pPr>
      <w:keepNext/>
      <w:numPr>
        <w:ilvl w:val="2"/>
        <w:numId w:val="2"/>
      </w:numPr>
      <w:tabs>
        <w:tab w:val="clear" w:pos="1440"/>
        <w:tab w:val="num" w:pos="851"/>
      </w:tabs>
      <w:spacing w:before="120" w:after="120"/>
      <w:ind w:left="851" w:hanging="851"/>
      <w:outlineLvl w:val="2"/>
    </w:pPr>
    <w:rPr>
      <w:color w:val="365F91" w:themeColor="accent1" w:themeShade="BF"/>
      <w:sz w:val="24"/>
      <w:szCs w:val="26"/>
    </w:rPr>
  </w:style>
  <w:style w:type="paragraph" w:styleId="Titre4">
    <w:name w:val="heading 4"/>
    <w:aliases w:val="Sous titre 3"/>
    <w:basedOn w:val="Normal"/>
    <w:next w:val="Normal"/>
    <w:link w:val="Titre4Car"/>
    <w:qFormat/>
    <w:rsid w:val="00A86915"/>
    <w:pPr>
      <w:keepNext/>
      <w:numPr>
        <w:ilvl w:val="3"/>
        <w:numId w:val="2"/>
      </w:numPr>
      <w:tabs>
        <w:tab w:val="clear" w:pos="6609"/>
        <w:tab w:val="num" w:pos="851"/>
      </w:tabs>
      <w:spacing w:before="240" w:after="120"/>
      <w:ind w:left="851" w:hanging="851"/>
      <w:outlineLvl w:val="3"/>
    </w:pPr>
    <w:rPr>
      <w:bCs/>
      <w:i/>
      <w:sz w:val="24"/>
      <w:szCs w:val="24"/>
    </w:rPr>
  </w:style>
  <w:style w:type="paragraph" w:styleId="Titre5">
    <w:name w:val="heading 5"/>
    <w:basedOn w:val="Normal"/>
    <w:next w:val="Normal"/>
    <w:qFormat/>
    <w:rsid w:val="0063650C"/>
    <w:pPr>
      <w:keepNext/>
      <w:numPr>
        <w:ilvl w:val="4"/>
        <w:numId w:val="2"/>
      </w:numPr>
      <w:outlineLvl w:val="4"/>
    </w:pPr>
    <w:rPr>
      <w:b/>
      <w:bCs/>
      <w:color w:val="FFFFFF"/>
      <w:spacing w:val="300"/>
      <w:sz w:val="72"/>
      <w:szCs w:val="72"/>
    </w:rPr>
  </w:style>
  <w:style w:type="paragraph" w:styleId="Titre6">
    <w:name w:val="heading 6"/>
    <w:basedOn w:val="Normal"/>
    <w:next w:val="Normal"/>
    <w:qFormat/>
    <w:rsid w:val="0063650C"/>
    <w:pPr>
      <w:keepNext/>
      <w:numPr>
        <w:ilvl w:val="5"/>
        <w:numId w:val="2"/>
      </w:numPr>
      <w:outlineLvl w:val="5"/>
    </w:pPr>
    <w:rPr>
      <w:b/>
      <w:bCs/>
      <w:sz w:val="96"/>
      <w:szCs w:val="96"/>
    </w:rPr>
  </w:style>
  <w:style w:type="paragraph" w:styleId="Titre7">
    <w:name w:val="heading 7"/>
    <w:basedOn w:val="Normal"/>
    <w:next w:val="Normal"/>
    <w:qFormat/>
    <w:rsid w:val="0063650C"/>
    <w:pPr>
      <w:keepNext/>
      <w:jc w:val="right"/>
      <w:outlineLvl w:val="6"/>
    </w:pPr>
    <w:rPr>
      <w:b/>
      <w:bCs/>
      <w:sz w:val="36"/>
      <w:szCs w:val="36"/>
    </w:rPr>
  </w:style>
  <w:style w:type="paragraph" w:styleId="Titre8">
    <w:name w:val="heading 8"/>
    <w:basedOn w:val="Normal"/>
    <w:next w:val="Normal"/>
    <w:qFormat/>
    <w:rsid w:val="0063650C"/>
    <w:pPr>
      <w:keepNext/>
      <w:jc w:val="center"/>
      <w:outlineLvl w:val="7"/>
    </w:pPr>
    <w:rPr>
      <w:sz w:val="72"/>
      <w:szCs w:val="72"/>
    </w:rPr>
  </w:style>
  <w:style w:type="paragraph" w:styleId="Titre9">
    <w:name w:val="heading 9"/>
    <w:basedOn w:val="Normal"/>
    <w:next w:val="Normal"/>
    <w:qFormat/>
    <w:rsid w:val="0063650C"/>
    <w:pPr>
      <w:keepNext/>
      <w:ind w:left="-142" w:right="990"/>
      <w:outlineLvl w:val="8"/>
    </w:pPr>
    <w:rPr>
      <w:spacing w:val="12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3650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63650C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3650C"/>
  </w:style>
  <w:style w:type="character" w:styleId="Lienhypertexte">
    <w:name w:val="Hyperlink"/>
    <w:rsid w:val="0063650C"/>
    <w:rPr>
      <w:color w:val="0000FF"/>
      <w:u w:val="single"/>
    </w:rPr>
  </w:style>
  <w:style w:type="paragraph" w:customStyle="1" w:styleId="NomProduit">
    <w:name w:val="NomProduit"/>
    <w:basedOn w:val="Titre6"/>
    <w:rsid w:val="00DF08CE"/>
    <w:pPr>
      <w:numPr>
        <w:ilvl w:val="0"/>
        <w:numId w:val="0"/>
      </w:numPr>
    </w:pPr>
  </w:style>
  <w:style w:type="paragraph" w:customStyle="1" w:styleId="NomDocument">
    <w:name w:val="NomDocument"/>
    <w:basedOn w:val="Titre8"/>
    <w:rsid w:val="0063650C"/>
  </w:style>
  <w:style w:type="paragraph" w:customStyle="1" w:styleId="NomVersion">
    <w:name w:val="NomVersion"/>
    <w:basedOn w:val="Titre7"/>
    <w:rsid w:val="0063650C"/>
  </w:style>
  <w:style w:type="paragraph" w:customStyle="1" w:styleId="DateVersion">
    <w:name w:val="DateVersion"/>
    <w:basedOn w:val="Normal"/>
    <w:rsid w:val="0063650C"/>
    <w:pPr>
      <w:ind w:right="990"/>
      <w:jc w:val="right"/>
    </w:pPr>
    <w:rPr>
      <w:sz w:val="28"/>
      <w:szCs w:val="28"/>
    </w:rPr>
  </w:style>
  <w:style w:type="paragraph" w:styleId="TM1">
    <w:name w:val="toc 1"/>
    <w:basedOn w:val="Normal"/>
    <w:next w:val="Normal"/>
    <w:autoRedefine/>
    <w:uiPriority w:val="39"/>
    <w:rsid w:val="0020639E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545729"/>
    <w:pPr>
      <w:ind w:left="200"/>
    </w:pPr>
    <w:rPr>
      <w:rFonts w:asciiTheme="minorHAnsi" w:hAnsiTheme="minorHAnsi" w:cstheme="minorHAnsi"/>
      <w:smallCaps/>
    </w:rPr>
  </w:style>
  <w:style w:type="paragraph" w:styleId="TM3">
    <w:name w:val="toc 3"/>
    <w:basedOn w:val="Normal"/>
    <w:next w:val="Normal"/>
    <w:autoRedefine/>
    <w:uiPriority w:val="39"/>
    <w:rsid w:val="00D0630D"/>
    <w:pPr>
      <w:ind w:left="400"/>
    </w:pPr>
    <w:rPr>
      <w:rFonts w:asciiTheme="minorHAnsi" w:hAnsiTheme="minorHAnsi" w:cstheme="minorHAnsi"/>
      <w:i/>
      <w:iCs/>
    </w:rPr>
  </w:style>
  <w:style w:type="paragraph" w:styleId="Retraitcorpsdetexte">
    <w:name w:val="Body Text Indent"/>
    <w:basedOn w:val="Normal"/>
    <w:rsid w:val="0063650C"/>
    <w:pPr>
      <w:ind w:firstLine="708"/>
    </w:pPr>
  </w:style>
  <w:style w:type="paragraph" w:customStyle="1" w:styleId="Graphique">
    <w:name w:val="Graphique"/>
    <w:basedOn w:val="Normal"/>
    <w:rsid w:val="0063650C"/>
    <w:pPr>
      <w:spacing w:before="240" w:after="240"/>
      <w:jc w:val="center"/>
    </w:pPr>
  </w:style>
  <w:style w:type="paragraph" w:styleId="Retraitcorpsdetexte2">
    <w:name w:val="Body Text Indent 2"/>
    <w:basedOn w:val="Normal"/>
    <w:rsid w:val="0063650C"/>
    <w:pPr>
      <w:ind w:firstLine="708"/>
    </w:pPr>
  </w:style>
  <w:style w:type="paragraph" w:customStyle="1" w:styleId="Sommaire">
    <w:name w:val="Sommaire"/>
    <w:basedOn w:val="Normal"/>
    <w:rsid w:val="00824617"/>
    <w:rPr>
      <w:b/>
      <w:bCs/>
      <w:smallCaps/>
      <w:sz w:val="36"/>
      <w:szCs w:val="44"/>
    </w:rPr>
  </w:style>
  <w:style w:type="character" w:styleId="Lienhypertextesuivivisit">
    <w:name w:val="FollowedHyperlink"/>
    <w:rsid w:val="0063650C"/>
    <w:rPr>
      <w:color w:val="800080"/>
      <w:u w:val="single"/>
    </w:rPr>
  </w:style>
  <w:style w:type="paragraph" w:customStyle="1" w:styleId="NomComment">
    <w:name w:val="NomComment"/>
    <w:basedOn w:val="Normal"/>
    <w:next w:val="Normal"/>
    <w:rsid w:val="0063650C"/>
    <w:rPr>
      <w:sz w:val="32"/>
      <w:szCs w:val="32"/>
    </w:rPr>
  </w:style>
  <w:style w:type="paragraph" w:styleId="Retraitcorpsdetexte3">
    <w:name w:val="Body Text Indent 3"/>
    <w:basedOn w:val="Normal"/>
    <w:rsid w:val="0063650C"/>
    <w:pPr>
      <w:ind w:left="426"/>
    </w:pPr>
  </w:style>
  <w:style w:type="paragraph" w:styleId="Corpsdetexte">
    <w:name w:val="Body Text"/>
    <w:basedOn w:val="Normal"/>
    <w:rsid w:val="00923609"/>
    <w:pPr>
      <w:spacing w:after="120"/>
    </w:pPr>
  </w:style>
  <w:style w:type="character" w:customStyle="1" w:styleId="SMCNormaltext">
    <w:name w:val="SMC Normal text"/>
    <w:rsid w:val="00923609"/>
    <w:rPr>
      <w:rFonts w:ascii="Univers 45 Light" w:hAnsi="Univers 45 Light"/>
    </w:rPr>
  </w:style>
  <w:style w:type="paragraph" w:customStyle="1" w:styleId="Bullet1">
    <w:name w:val="Bullet 1"/>
    <w:basedOn w:val="Normal"/>
    <w:autoRedefine/>
    <w:rsid w:val="00A4158F"/>
    <w:pPr>
      <w:numPr>
        <w:numId w:val="1"/>
      </w:numPr>
      <w:spacing w:before="240"/>
    </w:pPr>
    <w:rPr>
      <w:rFonts w:ascii="Univers 45 Light" w:hAnsi="Univers 45 Light"/>
      <w:lang w:val="en-GB" w:eastAsia="en-US"/>
    </w:rPr>
  </w:style>
  <w:style w:type="paragraph" w:customStyle="1" w:styleId="Bullet2">
    <w:name w:val="Bullet 2"/>
    <w:basedOn w:val="Normal"/>
    <w:autoRedefine/>
    <w:rsid w:val="00A4158F"/>
    <w:pPr>
      <w:numPr>
        <w:ilvl w:val="1"/>
        <w:numId w:val="1"/>
      </w:numPr>
      <w:spacing w:before="240"/>
    </w:pPr>
    <w:rPr>
      <w:lang w:val="en-GB" w:eastAsia="en-US"/>
    </w:rPr>
  </w:style>
  <w:style w:type="paragraph" w:customStyle="1" w:styleId="Bullet3">
    <w:name w:val="Bullet 3"/>
    <w:basedOn w:val="Normal"/>
    <w:autoRedefine/>
    <w:rsid w:val="00A4158F"/>
    <w:pPr>
      <w:numPr>
        <w:ilvl w:val="2"/>
        <w:numId w:val="1"/>
      </w:numPr>
      <w:spacing w:before="240"/>
    </w:pPr>
    <w:rPr>
      <w:lang w:val="en-GB" w:eastAsia="en-US"/>
    </w:rPr>
  </w:style>
  <w:style w:type="table" w:styleId="Grilledutableau">
    <w:name w:val="Table Grid"/>
    <w:basedOn w:val="TableauNormal"/>
    <w:rsid w:val="00C855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mall1">
    <w:name w:val="small1"/>
    <w:rsid w:val="001B28B8"/>
    <w:rPr>
      <w:sz w:val="12"/>
      <w:szCs w:val="12"/>
    </w:rPr>
  </w:style>
  <w:style w:type="paragraph" w:styleId="Textedebulles">
    <w:name w:val="Balloon Text"/>
    <w:basedOn w:val="Normal"/>
    <w:link w:val="TextedebullesCar"/>
    <w:rsid w:val="00F23D9E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F23D9E"/>
    <w:rPr>
      <w:rFonts w:ascii="Tahoma" w:hAnsi="Tahoma" w:cs="Tahoma"/>
      <w:sz w:val="16"/>
      <w:szCs w:val="16"/>
    </w:rPr>
  </w:style>
  <w:style w:type="table" w:customStyle="1" w:styleId="Classique21">
    <w:name w:val="Classique 21"/>
    <w:basedOn w:val="TableauNormal"/>
    <w:rsid w:val="00832E2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aragraphedeliste">
    <w:name w:val="List Paragraph"/>
    <w:aliases w:val="Bullet List,FooterText,numbered,Paragraphe de liste1,List Paragraph1,Bulletr List Paragraph,列出段落,列出段落1"/>
    <w:basedOn w:val="Normal"/>
    <w:uiPriority w:val="34"/>
    <w:qFormat/>
    <w:rsid w:val="00196DB2"/>
    <w:pPr>
      <w:ind w:left="708"/>
    </w:pPr>
  </w:style>
  <w:style w:type="paragraph" w:customStyle="1" w:styleId="StyleNomProduit36ptDroite175cm">
    <w:name w:val="Style NomProduit + 36 pt Droite :  175 cm"/>
    <w:basedOn w:val="NomProduit"/>
    <w:rsid w:val="00DF08CE"/>
    <w:pPr>
      <w:ind w:right="990"/>
    </w:pPr>
    <w:rPr>
      <w:sz w:val="72"/>
      <w:szCs w:val="20"/>
    </w:rPr>
  </w:style>
  <w:style w:type="paragraph" w:styleId="NormalWeb">
    <w:name w:val="Normal (Web)"/>
    <w:basedOn w:val="Normal"/>
    <w:link w:val="NormalWebCar"/>
    <w:uiPriority w:val="99"/>
    <w:unhideWhenUsed/>
    <w:rsid w:val="00B717A6"/>
    <w:pPr>
      <w:spacing w:before="100" w:beforeAutospacing="1" w:after="100" w:afterAutospacing="1"/>
    </w:pPr>
    <w:rPr>
      <w:sz w:val="24"/>
      <w:szCs w:val="24"/>
    </w:rPr>
  </w:style>
  <w:style w:type="character" w:customStyle="1" w:styleId="clsfield">
    <w:name w:val="clsfield"/>
    <w:basedOn w:val="Policepardfaut"/>
    <w:rsid w:val="00B717A6"/>
  </w:style>
  <w:style w:type="character" w:customStyle="1" w:styleId="clslabel">
    <w:name w:val="clslabel"/>
    <w:basedOn w:val="Policepardfaut"/>
    <w:rsid w:val="00B717A6"/>
  </w:style>
  <w:style w:type="character" w:styleId="Accentuation">
    <w:name w:val="Emphasis"/>
    <w:rsid w:val="002E553F"/>
    <w:rPr>
      <w:i/>
      <w:iCs/>
    </w:rPr>
  </w:style>
  <w:style w:type="character" w:styleId="lev">
    <w:name w:val="Strong"/>
    <w:uiPriority w:val="22"/>
    <w:qFormat/>
    <w:rsid w:val="002E553F"/>
    <w:rPr>
      <w:b/>
      <w:bCs/>
    </w:rPr>
  </w:style>
  <w:style w:type="paragraph" w:customStyle="1" w:styleId="Paragraphe">
    <w:name w:val="Paragraphe"/>
    <w:basedOn w:val="Normal"/>
    <w:next w:val="Normal"/>
    <w:link w:val="ParagrapheCar"/>
    <w:rsid w:val="007A1F69"/>
    <w:pPr>
      <w:keepNext/>
      <w:keepLines/>
      <w:spacing w:before="40"/>
      <w:ind w:left="113"/>
    </w:pPr>
    <w:rPr>
      <w:rFonts w:ascii="Verdana" w:eastAsia="Times" w:hAnsi="Verdana"/>
    </w:rPr>
  </w:style>
  <w:style w:type="character" w:customStyle="1" w:styleId="ParagrapheCar">
    <w:name w:val="Paragraphe Car"/>
    <w:link w:val="Paragraphe"/>
    <w:rsid w:val="007A1F69"/>
    <w:rPr>
      <w:rFonts w:ascii="Verdana" w:eastAsia="Times" w:hAnsi="Verdana"/>
    </w:rPr>
  </w:style>
  <w:style w:type="table" w:styleId="Tramemoyenne1-Accent6">
    <w:name w:val="Medium Shading 1 Accent 6"/>
    <w:basedOn w:val="TableauNormal"/>
    <w:uiPriority w:val="63"/>
    <w:rsid w:val="006E1CE8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claire-Accent6">
    <w:name w:val="Light Grid Accent 6"/>
    <w:basedOn w:val="TableauNormal"/>
    <w:uiPriority w:val="62"/>
    <w:rsid w:val="006E1CE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Grillemoyenne3-Accent6">
    <w:name w:val="Medium Grid 3 Accent 6"/>
    <w:basedOn w:val="TableauNormal"/>
    <w:uiPriority w:val="69"/>
    <w:rsid w:val="006E1CE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Grillemoyenne1-Accent6">
    <w:name w:val="Medium Grid 1 Accent 6"/>
    <w:basedOn w:val="TableauNormal"/>
    <w:uiPriority w:val="67"/>
    <w:rsid w:val="003D5016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istepuces1">
    <w:name w:val="Liste à puces 1"/>
    <w:basedOn w:val="Normal"/>
    <w:rsid w:val="00453629"/>
    <w:pPr>
      <w:numPr>
        <w:numId w:val="3"/>
      </w:numPr>
      <w:spacing w:before="180" w:after="60"/>
    </w:pPr>
    <w:rPr>
      <w:rFonts w:cs="Arial"/>
    </w:rPr>
  </w:style>
  <w:style w:type="paragraph" w:customStyle="1" w:styleId="BodyText21">
    <w:name w:val="Body Text 21"/>
    <w:basedOn w:val="Normal"/>
    <w:rsid w:val="00453629"/>
    <w:pPr>
      <w:widowControl w:val="0"/>
      <w:spacing w:before="120"/>
    </w:pPr>
    <w:rPr>
      <w:sz w:val="24"/>
    </w:rPr>
  </w:style>
  <w:style w:type="table" w:styleId="Listeclaire-Accent6">
    <w:name w:val="Light List Accent 6"/>
    <w:basedOn w:val="TableauNormal"/>
    <w:uiPriority w:val="61"/>
    <w:rsid w:val="00FF6E49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Exprience">
    <w:name w:val="Expérience"/>
    <w:basedOn w:val="Normal"/>
    <w:next w:val="Normal"/>
    <w:rsid w:val="00335E33"/>
    <w:pPr>
      <w:tabs>
        <w:tab w:val="left" w:pos="1134"/>
        <w:tab w:val="left" w:pos="1418"/>
      </w:tabs>
      <w:spacing w:before="60" w:after="60"/>
    </w:pPr>
    <w:rPr>
      <w:sz w:val="24"/>
    </w:rPr>
  </w:style>
  <w:style w:type="paragraph" w:styleId="Sansinterligne">
    <w:name w:val="No Spacing"/>
    <w:link w:val="SansinterligneCar"/>
    <w:uiPriority w:val="1"/>
    <w:qFormat/>
    <w:rsid w:val="002A6B44"/>
    <w:rPr>
      <w:rFonts w:ascii="Calibri" w:eastAsia="Calibri" w:hAnsi="Calibri"/>
      <w:sz w:val="22"/>
      <w:szCs w:val="22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B44"/>
    <w:pPr>
      <w:numPr>
        <w:ilvl w:val="1"/>
      </w:numPr>
      <w:spacing w:after="200" w:line="276" w:lineRule="auto"/>
      <w:ind w:left="357"/>
    </w:pPr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ous-titreCar">
    <w:name w:val="Sous-titre Car"/>
    <w:link w:val="Sous-titre"/>
    <w:uiPriority w:val="11"/>
    <w:rsid w:val="002A6B44"/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paragraph" w:customStyle="1" w:styleId="Default">
    <w:name w:val="Default"/>
    <w:rsid w:val="00075E1D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Expriencesuite">
    <w:name w:val="Expériencesuite"/>
    <w:basedOn w:val="Exprience"/>
    <w:rsid w:val="00302E2F"/>
    <w:pPr>
      <w:ind w:left="1418"/>
    </w:pPr>
  </w:style>
  <w:style w:type="table" w:customStyle="1" w:styleId="Grilleclaire-Accent11">
    <w:name w:val="Grille claire - Accent 11"/>
    <w:basedOn w:val="TableauNormal"/>
    <w:uiPriority w:val="62"/>
    <w:rsid w:val="0015574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apple-converted-space">
    <w:name w:val="apple-converted-space"/>
    <w:rsid w:val="00C77A17"/>
  </w:style>
  <w:style w:type="character" w:customStyle="1" w:styleId="apple-style-span">
    <w:name w:val="apple-style-span"/>
    <w:rsid w:val="001F21C4"/>
  </w:style>
  <w:style w:type="paragraph" w:styleId="Titre">
    <w:name w:val="Title"/>
    <w:basedOn w:val="Normal"/>
    <w:next w:val="Normal"/>
    <w:link w:val="TitreCar"/>
    <w:qFormat/>
    <w:rsid w:val="0002206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2206D"/>
    <w:rPr>
      <w:rFonts w:ascii="Nexa Light" w:hAnsi="Nexa Light"/>
      <w:b/>
      <w:bCs/>
      <w:kern w:val="28"/>
      <w:sz w:val="32"/>
      <w:szCs w:val="32"/>
    </w:rPr>
  </w:style>
  <w:style w:type="paragraph" w:customStyle="1" w:styleId="Chiffrage">
    <w:name w:val="Chiffrage"/>
    <w:basedOn w:val="Normal"/>
    <w:qFormat/>
    <w:rsid w:val="00AA1D2B"/>
    <w:pPr>
      <w:numPr>
        <w:numId w:val="4"/>
      </w:numPr>
      <w:tabs>
        <w:tab w:val="left" w:pos="1134"/>
        <w:tab w:val="right" w:leader="dot" w:pos="9072"/>
      </w:tabs>
      <w:spacing w:after="120"/>
      <w:ind w:left="1134" w:hanging="425"/>
    </w:pPr>
  </w:style>
  <w:style w:type="paragraph" w:customStyle="1" w:styleId="Puce1Exakis">
    <w:name w:val="Puce1_Exakis"/>
    <w:basedOn w:val="Normal"/>
    <w:link w:val="Puce1ExakisCar"/>
    <w:rsid w:val="003C449B"/>
    <w:pPr>
      <w:keepLines/>
      <w:numPr>
        <w:numId w:val="5"/>
      </w:numPr>
      <w:ind w:right="284"/>
    </w:pPr>
    <w:rPr>
      <w:rFonts w:asciiTheme="majorHAnsi" w:eastAsia="Calibri" w:hAnsiTheme="majorHAnsi" w:cstheme="majorHAnsi"/>
      <w:sz w:val="24"/>
      <w:szCs w:val="24"/>
      <w:lang w:bidi="en-US"/>
    </w:rPr>
  </w:style>
  <w:style w:type="character" w:customStyle="1" w:styleId="Puce1ExakisCar">
    <w:name w:val="Puce1_Exakis Car"/>
    <w:link w:val="Puce1Exakis"/>
    <w:rsid w:val="003C449B"/>
    <w:rPr>
      <w:rFonts w:asciiTheme="majorHAnsi" w:eastAsia="Calibri" w:hAnsiTheme="majorHAnsi" w:cstheme="majorHAnsi"/>
      <w:sz w:val="24"/>
      <w:szCs w:val="24"/>
      <w:lang w:bidi="en-US"/>
    </w:rPr>
  </w:style>
  <w:style w:type="paragraph" w:customStyle="1" w:styleId="Puce2Exakis">
    <w:name w:val="Puce2_Exakis"/>
    <w:basedOn w:val="Puce1Exakis"/>
    <w:link w:val="Puce2ExakisCar"/>
    <w:rsid w:val="003C449B"/>
    <w:pPr>
      <w:numPr>
        <w:ilvl w:val="3"/>
        <w:numId w:val="6"/>
      </w:numPr>
    </w:pPr>
  </w:style>
  <w:style w:type="character" w:customStyle="1" w:styleId="Puce2ExakisCar">
    <w:name w:val="Puce2_Exakis Car"/>
    <w:link w:val="Puce2Exakis"/>
    <w:rsid w:val="003C449B"/>
    <w:rPr>
      <w:rFonts w:asciiTheme="majorHAnsi" w:eastAsia="Calibri" w:hAnsiTheme="majorHAnsi" w:cstheme="majorHAnsi"/>
      <w:sz w:val="24"/>
      <w:szCs w:val="24"/>
      <w:lang w:bidi="en-US"/>
    </w:rPr>
  </w:style>
  <w:style w:type="paragraph" w:customStyle="1" w:styleId="ParagrapheExakis">
    <w:name w:val="Paragraphe_Exakis"/>
    <w:basedOn w:val="Normal"/>
    <w:link w:val="ParagrapheExakisCar"/>
    <w:rsid w:val="003C449B"/>
    <w:pPr>
      <w:spacing w:after="60"/>
    </w:pPr>
    <w:rPr>
      <w:rFonts w:ascii="Segoe UI Light" w:eastAsiaTheme="minorHAnsi" w:hAnsi="Segoe UI Light" w:cs="Segoe UI Light"/>
      <w:sz w:val="24"/>
      <w:lang w:eastAsia="en-US"/>
    </w:rPr>
  </w:style>
  <w:style w:type="character" w:customStyle="1" w:styleId="ParagrapheExakisCar">
    <w:name w:val="Paragraphe_Exakis Car"/>
    <w:link w:val="ParagrapheExakis"/>
    <w:rsid w:val="003C449B"/>
    <w:rPr>
      <w:rFonts w:ascii="Segoe UI Light" w:eastAsiaTheme="minorHAnsi" w:hAnsi="Segoe UI Light" w:cs="Segoe UI Light"/>
      <w:sz w:val="24"/>
      <w:szCs w:val="22"/>
      <w:lang w:eastAsia="en-US"/>
    </w:rPr>
  </w:style>
  <w:style w:type="numbering" w:customStyle="1" w:styleId="ListepucesExakis">
    <w:name w:val="Liste à puces Exakis"/>
    <w:uiPriority w:val="99"/>
    <w:rsid w:val="00021073"/>
    <w:pPr>
      <w:numPr>
        <w:numId w:val="7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250936"/>
    <w:rPr>
      <w:color w:val="605E5C"/>
      <w:shd w:val="clear" w:color="auto" w:fill="E1DFDD"/>
    </w:rPr>
  </w:style>
  <w:style w:type="paragraph" w:customStyle="1" w:styleId="p">
    <w:name w:val="p"/>
    <w:basedOn w:val="Normal"/>
    <w:rsid w:val="007712E5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ar">
    <w:name w:val="Normal (Web) Car"/>
    <w:basedOn w:val="Policepardfaut"/>
    <w:link w:val="NormalWeb"/>
    <w:uiPriority w:val="99"/>
    <w:rsid w:val="00657BED"/>
    <w:rPr>
      <w:sz w:val="24"/>
      <w:szCs w:val="24"/>
    </w:rPr>
  </w:style>
  <w:style w:type="paragraph" w:customStyle="1" w:styleId="wp-caption-text">
    <w:name w:val="wp-caption-text"/>
    <w:basedOn w:val="Normal"/>
    <w:uiPriority w:val="99"/>
    <w:rsid w:val="00657BED"/>
    <w:pPr>
      <w:spacing w:before="100" w:beforeAutospacing="1" w:after="100" w:afterAutospacing="1"/>
    </w:pPr>
    <w:rPr>
      <w:sz w:val="24"/>
      <w:szCs w:val="24"/>
    </w:rPr>
  </w:style>
  <w:style w:type="paragraph" w:styleId="TM5">
    <w:name w:val="toc 5"/>
    <w:basedOn w:val="Normal"/>
    <w:next w:val="Normal"/>
    <w:autoRedefine/>
    <w:unhideWhenUsed/>
    <w:rsid w:val="0020639E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4">
    <w:name w:val="toc 4"/>
    <w:basedOn w:val="Normal"/>
    <w:next w:val="Normal"/>
    <w:autoRedefine/>
    <w:unhideWhenUsed/>
    <w:rsid w:val="0020639E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nhideWhenUsed/>
    <w:rsid w:val="0020639E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nhideWhenUsed/>
    <w:rsid w:val="0020639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nhideWhenUsed/>
    <w:rsid w:val="0020639E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nhideWhenUsed/>
    <w:rsid w:val="0020639E"/>
    <w:pPr>
      <w:ind w:left="1600"/>
    </w:pPr>
    <w:rPr>
      <w:rFonts w:asciiTheme="minorHAnsi" w:hAnsiTheme="minorHAnsi" w:cstheme="minorHAnsi"/>
      <w:sz w:val="18"/>
      <w:szCs w:val="18"/>
    </w:rPr>
  </w:style>
  <w:style w:type="character" w:customStyle="1" w:styleId="Titre2Car">
    <w:name w:val="Titre 2 Car"/>
    <w:aliases w:val="Sous titre 1 Car"/>
    <w:basedOn w:val="Policepardfaut"/>
    <w:link w:val="Titre2"/>
    <w:rsid w:val="00A86915"/>
    <w:rPr>
      <w:rFonts w:ascii="Assistant" w:hAnsi="Assistant"/>
      <w:b/>
      <w:bCs/>
      <w:color w:val="365F91" w:themeColor="accent1" w:themeShade="BF"/>
      <w:sz w:val="28"/>
      <w:szCs w:val="28"/>
      <w:lang w:val="en-US"/>
    </w:rPr>
  </w:style>
  <w:style w:type="table" w:styleId="TableauGrille5Fonc-Accentuation6">
    <w:name w:val="Grid Table 5 Dark Accent 6"/>
    <w:basedOn w:val="TableauNormal"/>
    <w:uiPriority w:val="50"/>
    <w:rsid w:val="00D7624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Perso1">
    <w:name w:val="Perso1"/>
    <w:basedOn w:val="TableauGrille5Fonc-Accentuation6"/>
    <w:uiPriority w:val="99"/>
    <w:rsid w:val="008A5D79"/>
    <w:rPr>
      <w:rFonts w:asciiTheme="minorHAnsi" w:hAnsiTheme="minorHAnsi"/>
    </w:rPr>
    <w:tblPr>
      <w:jc w:val="center"/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customStyle="1" w:styleId="Titre3Car">
    <w:name w:val="Titre 3 Car"/>
    <w:aliases w:val="Sous titre 2 Car"/>
    <w:basedOn w:val="Policepardfaut"/>
    <w:link w:val="Titre3"/>
    <w:rsid w:val="00A86915"/>
    <w:rPr>
      <w:rFonts w:ascii="Assistant" w:hAnsi="Assistant"/>
      <w:color w:val="365F91" w:themeColor="accent1" w:themeShade="BF"/>
      <w:sz w:val="24"/>
      <w:szCs w:val="26"/>
    </w:rPr>
  </w:style>
  <w:style w:type="character" w:customStyle="1" w:styleId="Titre4Car">
    <w:name w:val="Titre 4 Car"/>
    <w:aliases w:val="Sous titre 3 Car"/>
    <w:basedOn w:val="Policepardfaut"/>
    <w:link w:val="Titre4"/>
    <w:rsid w:val="00A86915"/>
    <w:rPr>
      <w:rFonts w:ascii="Assistant" w:hAnsi="Assistant"/>
      <w:bCs/>
      <w:i/>
      <w:sz w:val="24"/>
      <w:szCs w:val="24"/>
    </w:rPr>
  </w:style>
  <w:style w:type="table" w:styleId="TableauGrille7Couleur-Accentuation6">
    <w:name w:val="Grid Table 7 Colorful Accent 6"/>
    <w:basedOn w:val="TableauNormal"/>
    <w:uiPriority w:val="52"/>
    <w:rsid w:val="00293EB4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eauListe2-Accentuation6">
    <w:name w:val="List Table 2 Accent 6"/>
    <w:basedOn w:val="TableauNormal"/>
    <w:uiPriority w:val="47"/>
    <w:rsid w:val="00293EB4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FE1D54"/>
    <w:rPr>
      <w:rFonts w:ascii="Calibri" w:eastAsia="Calibri" w:hAnsi="Calibri"/>
      <w:sz w:val="22"/>
      <w:szCs w:val="22"/>
      <w:lang w:eastAsia="en-US"/>
    </w:rPr>
  </w:style>
  <w:style w:type="paragraph" w:customStyle="1" w:styleId="TITREENTETEDEPAGE">
    <w:name w:val="TITRE EN TETE DE PAGE"/>
    <w:basedOn w:val="En-tte"/>
    <w:link w:val="TITREENTETEDEPAGECar"/>
    <w:qFormat/>
    <w:rsid w:val="00FE1D54"/>
    <w:pPr>
      <w:spacing w:before="120"/>
      <w:jc w:val="right"/>
    </w:pPr>
    <w:rPr>
      <w:rFonts w:ascii="Roboto Condensed" w:hAnsi="Roboto Condensed"/>
      <w:noProof/>
      <w:color w:val="4A442A" w:themeColor="background2" w:themeShade="40"/>
      <w:sz w:val="24"/>
      <w:szCs w:val="22"/>
    </w:rPr>
  </w:style>
  <w:style w:type="character" w:customStyle="1" w:styleId="TITREENTETEDEPAGECar">
    <w:name w:val="TITRE EN TETE DE PAGE Car"/>
    <w:basedOn w:val="Policepardfaut"/>
    <w:link w:val="TITREENTETEDEPAGE"/>
    <w:rsid w:val="00FE1D54"/>
    <w:rPr>
      <w:rFonts w:ascii="Roboto Condensed" w:hAnsi="Roboto Condensed"/>
      <w:noProof/>
      <w:color w:val="4A442A" w:themeColor="background2" w:themeShade="40"/>
      <w:sz w:val="24"/>
      <w:szCs w:val="22"/>
    </w:rPr>
  </w:style>
  <w:style w:type="character" w:styleId="Textedelespacerserv">
    <w:name w:val="Placeholder Text"/>
    <w:basedOn w:val="Policepardfaut"/>
    <w:uiPriority w:val="99"/>
    <w:semiHidden/>
    <w:rsid w:val="003F0F84"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rsid w:val="00AA1D2B"/>
    <w:rPr>
      <w:rFonts w:ascii="Assistant" w:hAnsi="Assistant"/>
      <w:sz w:val="22"/>
    </w:rPr>
  </w:style>
  <w:style w:type="paragraph" w:styleId="Commentaire">
    <w:name w:val="annotation text"/>
    <w:basedOn w:val="Normal"/>
    <w:link w:val="CommentaireCar"/>
    <w:semiHidden/>
    <w:unhideWhenUsed/>
    <w:rPr>
      <w:sz w:val="20"/>
    </w:rPr>
  </w:style>
  <w:style w:type="character" w:customStyle="1" w:styleId="CommentaireCar">
    <w:name w:val="Commentaire Car"/>
    <w:basedOn w:val="Policepardfaut"/>
    <w:link w:val="Commentaire"/>
    <w:semiHidden/>
    <w:rPr>
      <w:rFonts w:ascii="Assistant" w:hAnsi="Assistant"/>
    </w:rPr>
  </w:style>
  <w:style w:type="character" w:styleId="Marquedecommentaire">
    <w:name w:val="annotation reference"/>
    <w:basedOn w:val="Policepardfau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442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5796">
                  <w:marLeft w:val="2928"/>
                  <w:marRight w:val="0"/>
                  <w:marTop w:val="720"/>
                  <w:marBottom w:val="0"/>
                  <w:divBdr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none" w:sz="0" w:space="0" w:color="auto"/>
                  </w:divBdr>
                  <w:divsChild>
                    <w:div w:id="20030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91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387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4587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509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9780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7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8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4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89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94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058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46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76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99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50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86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0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217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32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495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9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6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386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8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21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307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5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20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26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763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83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40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7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9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29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9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4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0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40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60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1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879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922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6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10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728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45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0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52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104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24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15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7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60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21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82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540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476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866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364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01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6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193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411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5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72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822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996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514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36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13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67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7413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0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39808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718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351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60259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1802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444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9697">
          <w:marLeft w:val="547"/>
          <w:marRight w:val="0"/>
          <w:marTop w:val="6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22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4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98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62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3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2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7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0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1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26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07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01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241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18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02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60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871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12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4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01BDF7854B4EB0A6098E1AD9232D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6F95AC-A322-409B-8646-90B8C7A11CC6}"/>
      </w:docPartPr>
      <w:docPartBody>
        <w:p w:rsidR="00346BC6" w:rsidRDefault="00346BC6">
          <w:pPr>
            <w:pStyle w:val="F701BDF7854B4EB0A6098E1AD9232DFE"/>
          </w:pPr>
          <w:r w:rsidRPr="00AC6FEB"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Assistant">
    <w:altName w:val="Assistant"/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C6"/>
    <w:rsid w:val="00346BC6"/>
    <w:rsid w:val="00BF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701BDF7854B4EB0A6098E1AD9232DFE">
    <w:name w:val="F701BDF7854B4EB0A6098E1AD9232D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69B25A-641A-4E8C-B300-99D903C6BB6E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BA19EA4FC89499891D80A1BF01FFF" ma:contentTypeVersion="16" ma:contentTypeDescription="Crée un document." ma:contentTypeScope="" ma:versionID="c065d8b4d1c7c1b8a00bc52462ba737f">
  <xsd:schema xmlns:xsd="http://www.w3.org/2001/XMLSchema" xmlns:xs="http://www.w3.org/2001/XMLSchema" xmlns:p="http://schemas.microsoft.com/office/2006/metadata/properties" xmlns:ns2="c6ac5cc0-42a5-4e0f-9c87-fdfee5f91915" xmlns:ns3="cca1724a-055e-4c5e-87ae-76f6e8f78a46" targetNamespace="http://schemas.microsoft.com/office/2006/metadata/properties" ma:root="true" ma:fieldsID="57b1fec17e7406c27280d00eff41eb86" ns2:_="" ns3:_="">
    <xsd:import namespace="c6ac5cc0-42a5-4e0f-9c87-fdfee5f91915"/>
    <xsd:import namespace="cca1724a-055e-4c5e-87ae-76f6e8f78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c5cc0-42a5-4e0f-9c87-fdfee5f91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f06a13d4-3d9c-4259-84c0-cf2008e310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1724a-055e-4c5e-87ae-76f6e8f78a4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e1aee25-f22f-402b-a826-dbbcc9d1c5b1}" ma:internalName="TaxCatchAll" ma:showField="CatchAllData" ma:web="cca1724a-055e-4c5e-87ae-76f6e8f78a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c6ac5cc0-42a5-4e0f-9c87-fdfee5f91915">
      <Terms xmlns="http://schemas.microsoft.com/office/infopath/2007/PartnerControls"/>
    </lcf76f155ced4ddcb4097134ff3c332f>
    <TaxCatchAll xmlns="cca1724a-055e-4c5e-87ae-76f6e8f78a46" xsi:nil="true"/>
  </documentManagement>
</p:properties>
</file>

<file path=customXml/itemProps1.xml><?xml version="1.0" encoding="utf-8"?>
<ds:datastoreItem xmlns:ds="http://schemas.openxmlformats.org/officeDocument/2006/customXml" ds:itemID="{3C658D7F-60A3-440E-B51F-788985CC41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31850B-667E-4528-8B75-613A12A861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A4439-87EC-4F27-97DE-E55D7175ACE9}"/>
</file>

<file path=customXml/itemProps4.xml><?xml version="1.0" encoding="utf-8"?>
<ds:datastoreItem xmlns:ds="http://schemas.openxmlformats.org/officeDocument/2006/customXml" ds:itemID="{FC654370-169B-4151-A668-C5946F7A26ED}">
  <ds:schemaRefs>
    <ds:schemaRef ds:uri="http://schemas.microsoft.com/office/2006/metadata/properties"/>
    <ds:schemaRef ds:uri="c6ac5cc0-42a5-4e0f-9c87-fdfee5f91915"/>
    <ds:schemaRef ds:uri="http://schemas.microsoft.com/office/infopath/2007/PartnerControls"/>
    <ds:schemaRef ds:uri="cca1724a-055e-4c5e-87ae-76f6e8f78a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DOC TECH WORD .dotx</Template>
  <TotalTime>0</TotalTime>
  <Pages>4</Pages>
  <Words>26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principal</vt:lpstr>
    </vt:vector>
  </TitlesOfParts>
  <Company>ONE-ID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principal</dc:title>
  <dc:creator>Margaud Cruchaudet</dc:creator>
  <cp:keywords/>
  <dc:description/>
  <cp:lastModifiedBy>Margaud Cruchaudet</cp:lastModifiedBy>
  <cp:revision>1</cp:revision>
  <cp:lastPrinted>2021-09-27T13:51:00Z</cp:lastPrinted>
  <dcterms:created xsi:type="dcterms:W3CDTF">2025-09-25T15:47:00Z</dcterms:created>
  <dcterms:modified xsi:type="dcterms:W3CDTF">2025-09-25T15:48:00Z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0x010100286BA19EA4FC89499891D80A1BF01FFF</vt:lpwstr>
  </property>
  <property fmtid="{D5CDD505-2E9C-101B-9397-08002B2CF9AE}" pid="3" name="MSIP_Label_3a244fa0-1e74-4a59-a58e-d3ac2f90b9db_Enabled">
    <vt:lpwstr>true</vt:lpwstr>
  </property>
  <property fmtid="{D5CDD505-2E9C-101B-9397-08002B2CF9AE}" pid="4" name="MSIP_Label_3a244fa0-1e74-4a59-a58e-d3ac2f90b9db_SetDate">
    <vt:lpwstr>2023-11-13T07:34:27Z</vt:lpwstr>
  </property>
  <property fmtid="{D5CDD505-2E9C-101B-9397-08002B2CF9AE}" pid="5" name="MSIP_Label_3a244fa0-1e74-4a59-a58e-d3ac2f90b9db_Method">
    <vt:lpwstr>Standard</vt:lpwstr>
  </property>
  <property fmtid="{D5CDD505-2E9C-101B-9397-08002B2CF9AE}" pid="6" name="MSIP_Label_3a244fa0-1e74-4a59-a58e-d3ac2f90b9db_Name">
    <vt:lpwstr>Public</vt:lpwstr>
  </property>
  <property fmtid="{D5CDD505-2E9C-101B-9397-08002B2CF9AE}" pid="7" name="MSIP_Label_3a244fa0-1e74-4a59-a58e-d3ac2f90b9db_SiteId">
    <vt:lpwstr>22d1e1bd-ad5c-4e11-baf4-a1f2c0626ed6</vt:lpwstr>
  </property>
  <property fmtid="{D5CDD505-2E9C-101B-9397-08002B2CF9AE}" pid="8" name="MSIP_Label_3a244fa0-1e74-4a59-a58e-d3ac2f90b9db_ActionId">
    <vt:lpwstr>5ca8a9d3-2875-4fcd-bf1b-25d8cb2c0983</vt:lpwstr>
  </property>
  <property fmtid="{D5CDD505-2E9C-101B-9397-08002B2CF9AE}" pid="9" name="MSIP_Label_3a244fa0-1e74-4a59-a58e-d3ac2f90b9db_ContentBits">
    <vt:lpwstr>0</vt:lpwstr>
  </property>
  <property fmtid="{D5CDD505-2E9C-101B-9397-08002B2CF9AE}" pid="10" name="MediaServiceImageTags">
    <vt:lpwstr/>
  </property>
</Properties>
</file>